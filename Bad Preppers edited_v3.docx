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98842613"/>
        <w:placeholder>
          <w:docPart w:val="2501ABDB42E24EC3B448352D6E889FEC"/>
        </w:placeholder>
      </w:sdtPr>
      <w:sdtContent>
        <w:p w:rsidR="00582BD7" w:rsidRDefault="00582BD7" w:rsidP="00582BD7">
          <w:pPr>
            <w:jc w:val="center"/>
          </w:pPr>
        </w:p>
        <w:p w:rsidR="00582BD7" w:rsidRDefault="00582BD7" w:rsidP="00582BD7">
          <w:pPr>
            <w:jc w:val="center"/>
          </w:pPr>
        </w:p>
        <w:p w:rsidR="00606210" w:rsidRDefault="00582BD7" w:rsidP="00582BD7">
          <w:pPr>
            <w:jc w:val="center"/>
          </w:pPr>
          <w:proofErr w:type="spellStart"/>
          <w:r>
            <w:t>bAD</w:t>
          </w:r>
          <w:proofErr w:type="spellEnd"/>
          <w:r>
            <w:t xml:space="preserve"> </w:t>
          </w:r>
          <w:proofErr w:type="spellStart"/>
          <w:r>
            <w:t>pREPPERS</w:t>
          </w:r>
          <w:proofErr w:type="spellEnd"/>
        </w:p>
      </w:sdtContent>
    </w:sdt>
    <w:p w:rsidR="00582BD7" w:rsidRDefault="00582BD7" w:rsidP="00582BD7">
      <w:pPr>
        <w:jc w:val="center"/>
      </w:pPr>
      <w:bookmarkStart w:id="0" w:name="_Toc438501034"/>
    </w:p>
    <w:p w:rsidR="00D22CB9" w:rsidRDefault="00606210" w:rsidP="00582BD7">
      <w:pPr>
        <w:jc w:val="center"/>
      </w:pPr>
      <w:r>
        <w:t>by</w:t>
      </w:r>
      <w:bookmarkEnd w:id="0"/>
    </w:p>
    <w:p w:rsidR="001C3EDD" w:rsidRDefault="001C3EDD" w:rsidP="00582BD7">
      <w:pPr>
        <w:jc w:val="center"/>
      </w:pPr>
    </w:p>
    <w:sdt>
      <w:sdtPr>
        <w:id w:val="498842614"/>
        <w:placeholder>
          <w:docPart w:val="2501ABDB42E24EC3B448352D6E889FEC"/>
        </w:placeholder>
      </w:sdtPr>
      <w:sdtContent>
        <w:bookmarkStart w:id="1" w:name="_Toc438501035" w:displacedByCustomXml="prev"/>
        <w:p w:rsidR="00606210" w:rsidRDefault="00020316" w:rsidP="00582BD7">
          <w:pPr>
            <w:jc w:val="center"/>
          </w:pPr>
          <w:r>
            <w:t>Andy W. Turner</w:t>
          </w:r>
        </w:p>
      </w:sdtContent>
    </w:sdt>
    <w:bookmarkEnd w:id="1" w:displacedByCustomXml="prev"/>
    <w:p w:rsidR="00D41F2D" w:rsidRDefault="00D41F2D" w:rsidP="00582BD7">
      <w:pPr>
        <w:jc w:val="center"/>
      </w:pPr>
      <w:r>
        <w:br w:type="page"/>
      </w:r>
    </w:p>
    <w:sdt>
      <w:sdtPr>
        <w:rPr>
          <w:rFonts w:ascii="Times New Roman" w:eastAsia="Times New Roman" w:hAnsi="Times New Roman" w:cs="Times New Roman"/>
          <w:b w:val="0"/>
          <w:bCs w:val="0"/>
          <w:color w:val="auto"/>
          <w:sz w:val="24"/>
          <w:szCs w:val="20"/>
        </w:rPr>
        <w:id w:val="729925684"/>
        <w:docPartObj>
          <w:docPartGallery w:val="Table of Contents"/>
          <w:docPartUnique/>
        </w:docPartObj>
      </w:sdtPr>
      <w:sdtContent>
        <w:p w:rsidR="005A6182" w:rsidRDefault="005A6182">
          <w:pPr>
            <w:pStyle w:val="TOCHeading"/>
          </w:pPr>
          <w:r>
            <w:t>Contents</w:t>
          </w:r>
        </w:p>
        <w:p w:rsidR="00354565" w:rsidRDefault="0069594C">
          <w:pPr>
            <w:pStyle w:val="TOC3"/>
            <w:tabs>
              <w:tab w:val="right" w:pos="9350"/>
            </w:tabs>
            <w:rPr>
              <w:rFonts w:eastAsiaTheme="minorEastAsia" w:cstheme="minorBidi"/>
              <w:noProof/>
              <w:sz w:val="22"/>
              <w:szCs w:val="22"/>
            </w:rPr>
          </w:pPr>
          <w:r w:rsidRPr="0069594C">
            <w:fldChar w:fldCharType="begin"/>
          </w:r>
          <w:r w:rsidR="005A6182">
            <w:instrText xml:space="preserve"> TOC \o "1-3" \h \z \u </w:instrText>
          </w:r>
          <w:r w:rsidRPr="0069594C">
            <w:fldChar w:fldCharType="separate"/>
          </w:r>
          <w:hyperlink w:anchor="_Toc438984360" w:history="1">
            <w:r w:rsidR="00354565" w:rsidRPr="00924381">
              <w:rPr>
                <w:rStyle w:val="Hyperlink"/>
                <w:noProof/>
              </w:rPr>
              <w:t>The Grind</w:t>
            </w:r>
            <w:r w:rsidR="00354565">
              <w:rPr>
                <w:noProof/>
                <w:webHidden/>
              </w:rPr>
              <w:tab/>
            </w:r>
            <w:r w:rsidR="00354565">
              <w:rPr>
                <w:noProof/>
                <w:webHidden/>
              </w:rPr>
              <w:fldChar w:fldCharType="begin"/>
            </w:r>
            <w:r w:rsidR="00354565">
              <w:rPr>
                <w:noProof/>
                <w:webHidden/>
              </w:rPr>
              <w:instrText xml:space="preserve"> PAGEREF _Toc438984360 \h </w:instrText>
            </w:r>
            <w:r w:rsidR="00354565">
              <w:rPr>
                <w:noProof/>
                <w:webHidden/>
              </w:rPr>
            </w:r>
            <w:r w:rsidR="00354565">
              <w:rPr>
                <w:noProof/>
                <w:webHidden/>
              </w:rPr>
              <w:fldChar w:fldCharType="separate"/>
            </w:r>
            <w:r w:rsidR="00354565">
              <w:rPr>
                <w:noProof/>
                <w:webHidden/>
              </w:rPr>
              <w:t>3</w:t>
            </w:r>
            <w:r w:rsidR="00354565">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1" w:history="1">
            <w:r w:rsidRPr="00924381">
              <w:rPr>
                <w:rStyle w:val="Hyperlink"/>
                <w:noProof/>
              </w:rPr>
              <w:t>The Funeral</w:t>
            </w:r>
            <w:r>
              <w:rPr>
                <w:noProof/>
                <w:webHidden/>
              </w:rPr>
              <w:tab/>
            </w:r>
            <w:r>
              <w:rPr>
                <w:noProof/>
                <w:webHidden/>
              </w:rPr>
              <w:fldChar w:fldCharType="begin"/>
            </w:r>
            <w:r>
              <w:rPr>
                <w:noProof/>
                <w:webHidden/>
              </w:rPr>
              <w:instrText xml:space="preserve"> PAGEREF _Toc438984361 \h </w:instrText>
            </w:r>
            <w:r>
              <w:rPr>
                <w:noProof/>
                <w:webHidden/>
              </w:rPr>
            </w:r>
            <w:r>
              <w:rPr>
                <w:noProof/>
                <w:webHidden/>
              </w:rPr>
              <w:fldChar w:fldCharType="separate"/>
            </w:r>
            <w:r>
              <w:rPr>
                <w:noProof/>
                <w:webHidden/>
              </w:rPr>
              <w:t>7</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2" w:history="1">
            <w:r w:rsidRPr="00924381">
              <w:rPr>
                <w:rStyle w:val="Hyperlink"/>
                <w:noProof/>
              </w:rPr>
              <w:t>The Move</w:t>
            </w:r>
            <w:r>
              <w:rPr>
                <w:noProof/>
                <w:webHidden/>
              </w:rPr>
              <w:tab/>
            </w:r>
            <w:r>
              <w:rPr>
                <w:noProof/>
                <w:webHidden/>
              </w:rPr>
              <w:fldChar w:fldCharType="begin"/>
            </w:r>
            <w:r>
              <w:rPr>
                <w:noProof/>
                <w:webHidden/>
              </w:rPr>
              <w:instrText xml:space="preserve"> PAGEREF _Toc438984362 \h </w:instrText>
            </w:r>
            <w:r>
              <w:rPr>
                <w:noProof/>
                <w:webHidden/>
              </w:rPr>
            </w:r>
            <w:r>
              <w:rPr>
                <w:noProof/>
                <w:webHidden/>
              </w:rPr>
              <w:fldChar w:fldCharType="separate"/>
            </w:r>
            <w:r>
              <w:rPr>
                <w:noProof/>
                <w:webHidden/>
              </w:rPr>
              <w:t>9</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3" w:history="1">
            <w:r w:rsidRPr="00924381">
              <w:rPr>
                <w:rStyle w:val="Hyperlink"/>
                <w:noProof/>
              </w:rPr>
              <w:t>The Dinner</w:t>
            </w:r>
            <w:r>
              <w:rPr>
                <w:noProof/>
                <w:webHidden/>
              </w:rPr>
              <w:tab/>
            </w:r>
            <w:r>
              <w:rPr>
                <w:noProof/>
                <w:webHidden/>
              </w:rPr>
              <w:fldChar w:fldCharType="begin"/>
            </w:r>
            <w:r>
              <w:rPr>
                <w:noProof/>
                <w:webHidden/>
              </w:rPr>
              <w:instrText xml:space="preserve"> PAGEREF _Toc438984363 \h </w:instrText>
            </w:r>
            <w:r>
              <w:rPr>
                <w:noProof/>
                <w:webHidden/>
              </w:rPr>
            </w:r>
            <w:r>
              <w:rPr>
                <w:noProof/>
                <w:webHidden/>
              </w:rPr>
              <w:fldChar w:fldCharType="separate"/>
            </w:r>
            <w:r>
              <w:rPr>
                <w:noProof/>
                <w:webHidden/>
              </w:rPr>
              <w:t>12</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4" w:history="1">
            <w:r w:rsidRPr="00924381">
              <w:rPr>
                <w:rStyle w:val="Hyperlink"/>
                <w:noProof/>
              </w:rPr>
              <w:t>The Adjustment</w:t>
            </w:r>
            <w:r>
              <w:rPr>
                <w:noProof/>
                <w:webHidden/>
              </w:rPr>
              <w:tab/>
            </w:r>
            <w:r>
              <w:rPr>
                <w:noProof/>
                <w:webHidden/>
              </w:rPr>
              <w:fldChar w:fldCharType="begin"/>
            </w:r>
            <w:r>
              <w:rPr>
                <w:noProof/>
                <w:webHidden/>
              </w:rPr>
              <w:instrText xml:space="preserve"> PAGEREF _Toc438984364 \h </w:instrText>
            </w:r>
            <w:r>
              <w:rPr>
                <w:noProof/>
                <w:webHidden/>
              </w:rPr>
            </w:r>
            <w:r>
              <w:rPr>
                <w:noProof/>
                <w:webHidden/>
              </w:rPr>
              <w:fldChar w:fldCharType="separate"/>
            </w:r>
            <w:r>
              <w:rPr>
                <w:noProof/>
                <w:webHidden/>
              </w:rPr>
              <w:t>15</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5" w:history="1">
            <w:r w:rsidRPr="00924381">
              <w:rPr>
                <w:rStyle w:val="Hyperlink"/>
                <w:noProof/>
              </w:rPr>
              <w:t>The Prepper</w:t>
            </w:r>
            <w:r>
              <w:rPr>
                <w:noProof/>
                <w:webHidden/>
              </w:rPr>
              <w:tab/>
            </w:r>
            <w:r>
              <w:rPr>
                <w:noProof/>
                <w:webHidden/>
              </w:rPr>
              <w:fldChar w:fldCharType="begin"/>
            </w:r>
            <w:r>
              <w:rPr>
                <w:noProof/>
                <w:webHidden/>
              </w:rPr>
              <w:instrText xml:space="preserve"> PAGEREF _Toc438984365 \h </w:instrText>
            </w:r>
            <w:r>
              <w:rPr>
                <w:noProof/>
                <w:webHidden/>
              </w:rPr>
            </w:r>
            <w:r>
              <w:rPr>
                <w:noProof/>
                <w:webHidden/>
              </w:rPr>
              <w:fldChar w:fldCharType="separate"/>
            </w:r>
            <w:r>
              <w:rPr>
                <w:noProof/>
                <w:webHidden/>
              </w:rPr>
              <w:t>17</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6" w:history="1">
            <w:r w:rsidRPr="00924381">
              <w:rPr>
                <w:rStyle w:val="Hyperlink"/>
                <w:noProof/>
              </w:rPr>
              <w:t>The Market</w:t>
            </w:r>
            <w:r>
              <w:rPr>
                <w:noProof/>
                <w:webHidden/>
              </w:rPr>
              <w:tab/>
            </w:r>
            <w:r>
              <w:rPr>
                <w:noProof/>
                <w:webHidden/>
              </w:rPr>
              <w:fldChar w:fldCharType="begin"/>
            </w:r>
            <w:r>
              <w:rPr>
                <w:noProof/>
                <w:webHidden/>
              </w:rPr>
              <w:instrText xml:space="preserve"> PAGEREF _Toc438984366 \h </w:instrText>
            </w:r>
            <w:r>
              <w:rPr>
                <w:noProof/>
                <w:webHidden/>
              </w:rPr>
            </w:r>
            <w:r>
              <w:rPr>
                <w:noProof/>
                <w:webHidden/>
              </w:rPr>
              <w:fldChar w:fldCharType="separate"/>
            </w:r>
            <w:r>
              <w:rPr>
                <w:noProof/>
                <w:webHidden/>
              </w:rPr>
              <w:t>20</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7" w:history="1">
            <w:r w:rsidRPr="00924381">
              <w:rPr>
                <w:rStyle w:val="Hyperlink"/>
                <w:noProof/>
              </w:rPr>
              <w:t>The Range</w:t>
            </w:r>
            <w:r>
              <w:rPr>
                <w:noProof/>
                <w:webHidden/>
              </w:rPr>
              <w:tab/>
            </w:r>
            <w:r>
              <w:rPr>
                <w:noProof/>
                <w:webHidden/>
              </w:rPr>
              <w:fldChar w:fldCharType="begin"/>
            </w:r>
            <w:r>
              <w:rPr>
                <w:noProof/>
                <w:webHidden/>
              </w:rPr>
              <w:instrText xml:space="preserve"> PAGEREF _Toc438984367 \h </w:instrText>
            </w:r>
            <w:r>
              <w:rPr>
                <w:noProof/>
                <w:webHidden/>
              </w:rPr>
            </w:r>
            <w:r>
              <w:rPr>
                <w:noProof/>
                <w:webHidden/>
              </w:rPr>
              <w:fldChar w:fldCharType="separate"/>
            </w:r>
            <w:r>
              <w:rPr>
                <w:noProof/>
                <w:webHidden/>
              </w:rPr>
              <w:t>23</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8" w:history="1">
            <w:r w:rsidRPr="00924381">
              <w:rPr>
                <w:rStyle w:val="Hyperlink"/>
                <w:noProof/>
              </w:rPr>
              <w:t>The Apartment</w:t>
            </w:r>
            <w:r>
              <w:rPr>
                <w:noProof/>
                <w:webHidden/>
              </w:rPr>
              <w:tab/>
            </w:r>
            <w:r>
              <w:rPr>
                <w:noProof/>
                <w:webHidden/>
              </w:rPr>
              <w:fldChar w:fldCharType="begin"/>
            </w:r>
            <w:r>
              <w:rPr>
                <w:noProof/>
                <w:webHidden/>
              </w:rPr>
              <w:instrText xml:space="preserve"> PAGEREF _Toc438984368 \h </w:instrText>
            </w:r>
            <w:r>
              <w:rPr>
                <w:noProof/>
                <w:webHidden/>
              </w:rPr>
            </w:r>
            <w:r>
              <w:rPr>
                <w:noProof/>
                <w:webHidden/>
              </w:rPr>
              <w:fldChar w:fldCharType="separate"/>
            </w:r>
            <w:r>
              <w:rPr>
                <w:noProof/>
                <w:webHidden/>
              </w:rPr>
              <w:t>28</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69" w:history="1">
            <w:r w:rsidRPr="00924381">
              <w:rPr>
                <w:rStyle w:val="Hyperlink"/>
                <w:noProof/>
              </w:rPr>
              <w:t>The Caliber</w:t>
            </w:r>
            <w:r>
              <w:rPr>
                <w:noProof/>
                <w:webHidden/>
              </w:rPr>
              <w:tab/>
            </w:r>
            <w:r>
              <w:rPr>
                <w:noProof/>
                <w:webHidden/>
              </w:rPr>
              <w:fldChar w:fldCharType="begin"/>
            </w:r>
            <w:r>
              <w:rPr>
                <w:noProof/>
                <w:webHidden/>
              </w:rPr>
              <w:instrText xml:space="preserve"> PAGEREF _Toc438984369 \h </w:instrText>
            </w:r>
            <w:r>
              <w:rPr>
                <w:noProof/>
                <w:webHidden/>
              </w:rPr>
            </w:r>
            <w:r>
              <w:rPr>
                <w:noProof/>
                <w:webHidden/>
              </w:rPr>
              <w:fldChar w:fldCharType="separate"/>
            </w:r>
            <w:r>
              <w:rPr>
                <w:noProof/>
                <w:webHidden/>
              </w:rPr>
              <w:t>32</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0" w:history="1">
            <w:r w:rsidRPr="00924381">
              <w:rPr>
                <w:rStyle w:val="Hyperlink"/>
                <w:noProof/>
              </w:rPr>
              <w:t>The Purchase</w:t>
            </w:r>
            <w:r>
              <w:rPr>
                <w:noProof/>
                <w:webHidden/>
              </w:rPr>
              <w:tab/>
            </w:r>
            <w:r>
              <w:rPr>
                <w:noProof/>
                <w:webHidden/>
              </w:rPr>
              <w:fldChar w:fldCharType="begin"/>
            </w:r>
            <w:r>
              <w:rPr>
                <w:noProof/>
                <w:webHidden/>
              </w:rPr>
              <w:instrText xml:space="preserve"> PAGEREF _Toc438984370 \h </w:instrText>
            </w:r>
            <w:r>
              <w:rPr>
                <w:noProof/>
                <w:webHidden/>
              </w:rPr>
            </w:r>
            <w:r>
              <w:rPr>
                <w:noProof/>
                <w:webHidden/>
              </w:rPr>
              <w:fldChar w:fldCharType="separate"/>
            </w:r>
            <w:r>
              <w:rPr>
                <w:noProof/>
                <w:webHidden/>
              </w:rPr>
              <w:t>36</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1" w:history="1">
            <w:r w:rsidRPr="00924381">
              <w:rPr>
                <w:rStyle w:val="Hyperlink"/>
                <w:noProof/>
              </w:rPr>
              <w:t>The Grill</w:t>
            </w:r>
            <w:r>
              <w:rPr>
                <w:noProof/>
                <w:webHidden/>
              </w:rPr>
              <w:tab/>
            </w:r>
            <w:r>
              <w:rPr>
                <w:noProof/>
                <w:webHidden/>
              </w:rPr>
              <w:fldChar w:fldCharType="begin"/>
            </w:r>
            <w:r>
              <w:rPr>
                <w:noProof/>
                <w:webHidden/>
              </w:rPr>
              <w:instrText xml:space="preserve"> PAGEREF _Toc438984371 \h </w:instrText>
            </w:r>
            <w:r>
              <w:rPr>
                <w:noProof/>
                <w:webHidden/>
              </w:rPr>
            </w:r>
            <w:r>
              <w:rPr>
                <w:noProof/>
                <w:webHidden/>
              </w:rPr>
              <w:fldChar w:fldCharType="separate"/>
            </w:r>
            <w:r>
              <w:rPr>
                <w:noProof/>
                <w:webHidden/>
              </w:rPr>
              <w:t>41</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2" w:history="1">
            <w:r w:rsidRPr="00924381">
              <w:rPr>
                <w:rStyle w:val="Hyperlink"/>
                <w:noProof/>
              </w:rPr>
              <w:t>The Purse</w:t>
            </w:r>
            <w:r>
              <w:rPr>
                <w:noProof/>
                <w:webHidden/>
              </w:rPr>
              <w:tab/>
            </w:r>
            <w:r>
              <w:rPr>
                <w:noProof/>
                <w:webHidden/>
              </w:rPr>
              <w:fldChar w:fldCharType="begin"/>
            </w:r>
            <w:r>
              <w:rPr>
                <w:noProof/>
                <w:webHidden/>
              </w:rPr>
              <w:instrText xml:space="preserve"> PAGEREF _Toc438984372 \h </w:instrText>
            </w:r>
            <w:r>
              <w:rPr>
                <w:noProof/>
                <w:webHidden/>
              </w:rPr>
            </w:r>
            <w:r>
              <w:rPr>
                <w:noProof/>
                <w:webHidden/>
              </w:rPr>
              <w:fldChar w:fldCharType="separate"/>
            </w:r>
            <w:r>
              <w:rPr>
                <w:noProof/>
                <w:webHidden/>
              </w:rPr>
              <w:t>43</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3" w:history="1">
            <w:r w:rsidRPr="00924381">
              <w:rPr>
                <w:rStyle w:val="Hyperlink"/>
                <w:noProof/>
              </w:rPr>
              <w:t>The Friend</w:t>
            </w:r>
            <w:r>
              <w:rPr>
                <w:noProof/>
                <w:webHidden/>
              </w:rPr>
              <w:tab/>
            </w:r>
            <w:r>
              <w:rPr>
                <w:noProof/>
                <w:webHidden/>
              </w:rPr>
              <w:fldChar w:fldCharType="begin"/>
            </w:r>
            <w:r>
              <w:rPr>
                <w:noProof/>
                <w:webHidden/>
              </w:rPr>
              <w:instrText xml:space="preserve"> PAGEREF _Toc438984373 \h </w:instrText>
            </w:r>
            <w:r>
              <w:rPr>
                <w:noProof/>
                <w:webHidden/>
              </w:rPr>
            </w:r>
            <w:r>
              <w:rPr>
                <w:noProof/>
                <w:webHidden/>
              </w:rPr>
              <w:fldChar w:fldCharType="separate"/>
            </w:r>
            <w:r>
              <w:rPr>
                <w:noProof/>
                <w:webHidden/>
              </w:rPr>
              <w:t>51</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4" w:history="1">
            <w:r w:rsidRPr="00924381">
              <w:rPr>
                <w:rStyle w:val="Hyperlink"/>
                <w:noProof/>
              </w:rPr>
              <w:t>The Call</w:t>
            </w:r>
            <w:r>
              <w:rPr>
                <w:noProof/>
                <w:webHidden/>
              </w:rPr>
              <w:tab/>
            </w:r>
            <w:r>
              <w:rPr>
                <w:noProof/>
                <w:webHidden/>
              </w:rPr>
              <w:fldChar w:fldCharType="begin"/>
            </w:r>
            <w:r>
              <w:rPr>
                <w:noProof/>
                <w:webHidden/>
              </w:rPr>
              <w:instrText xml:space="preserve"> PAGEREF _Toc438984374 \h </w:instrText>
            </w:r>
            <w:r>
              <w:rPr>
                <w:noProof/>
                <w:webHidden/>
              </w:rPr>
            </w:r>
            <w:r>
              <w:rPr>
                <w:noProof/>
                <w:webHidden/>
              </w:rPr>
              <w:fldChar w:fldCharType="separate"/>
            </w:r>
            <w:r>
              <w:rPr>
                <w:noProof/>
                <w:webHidden/>
              </w:rPr>
              <w:t>59</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5" w:history="1">
            <w:r w:rsidRPr="00924381">
              <w:rPr>
                <w:rStyle w:val="Hyperlink"/>
                <w:noProof/>
              </w:rPr>
              <w:t>The Day</w:t>
            </w:r>
            <w:r>
              <w:rPr>
                <w:noProof/>
                <w:webHidden/>
              </w:rPr>
              <w:tab/>
            </w:r>
            <w:r>
              <w:rPr>
                <w:noProof/>
                <w:webHidden/>
              </w:rPr>
              <w:fldChar w:fldCharType="begin"/>
            </w:r>
            <w:r>
              <w:rPr>
                <w:noProof/>
                <w:webHidden/>
              </w:rPr>
              <w:instrText xml:space="preserve"> PAGEREF _Toc438984375 \h </w:instrText>
            </w:r>
            <w:r>
              <w:rPr>
                <w:noProof/>
                <w:webHidden/>
              </w:rPr>
            </w:r>
            <w:r>
              <w:rPr>
                <w:noProof/>
                <w:webHidden/>
              </w:rPr>
              <w:fldChar w:fldCharType="separate"/>
            </w:r>
            <w:r>
              <w:rPr>
                <w:noProof/>
                <w:webHidden/>
              </w:rPr>
              <w:t>61</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6" w:history="1">
            <w:r w:rsidRPr="00924381">
              <w:rPr>
                <w:rStyle w:val="Hyperlink"/>
                <w:noProof/>
              </w:rPr>
              <w:t>The Parents</w:t>
            </w:r>
            <w:r>
              <w:rPr>
                <w:noProof/>
                <w:webHidden/>
              </w:rPr>
              <w:tab/>
            </w:r>
            <w:r>
              <w:rPr>
                <w:noProof/>
                <w:webHidden/>
              </w:rPr>
              <w:fldChar w:fldCharType="begin"/>
            </w:r>
            <w:r>
              <w:rPr>
                <w:noProof/>
                <w:webHidden/>
              </w:rPr>
              <w:instrText xml:space="preserve"> PAGEREF _Toc438984376 \h </w:instrText>
            </w:r>
            <w:r>
              <w:rPr>
                <w:noProof/>
                <w:webHidden/>
              </w:rPr>
            </w:r>
            <w:r>
              <w:rPr>
                <w:noProof/>
                <w:webHidden/>
              </w:rPr>
              <w:fldChar w:fldCharType="separate"/>
            </w:r>
            <w:r>
              <w:rPr>
                <w:noProof/>
                <w:webHidden/>
              </w:rPr>
              <w:t>81</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7" w:history="1">
            <w:r w:rsidRPr="00924381">
              <w:rPr>
                <w:rStyle w:val="Hyperlink"/>
                <w:noProof/>
              </w:rPr>
              <w:t>The Water</w:t>
            </w:r>
            <w:r>
              <w:rPr>
                <w:noProof/>
                <w:webHidden/>
              </w:rPr>
              <w:tab/>
            </w:r>
            <w:r>
              <w:rPr>
                <w:noProof/>
                <w:webHidden/>
              </w:rPr>
              <w:fldChar w:fldCharType="begin"/>
            </w:r>
            <w:r>
              <w:rPr>
                <w:noProof/>
                <w:webHidden/>
              </w:rPr>
              <w:instrText xml:space="preserve"> PAGEREF _Toc438984377 \h </w:instrText>
            </w:r>
            <w:r>
              <w:rPr>
                <w:noProof/>
                <w:webHidden/>
              </w:rPr>
            </w:r>
            <w:r>
              <w:rPr>
                <w:noProof/>
                <w:webHidden/>
              </w:rPr>
              <w:fldChar w:fldCharType="separate"/>
            </w:r>
            <w:r>
              <w:rPr>
                <w:noProof/>
                <w:webHidden/>
              </w:rPr>
              <w:t>93</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8" w:history="1">
            <w:r w:rsidRPr="00924381">
              <w:rPr>
                <w:rStyle w:val="Hyperlink"/>
                <w:noProof/>
              </w:rPr>
              <w:t>The Training</w:t>
            </w:r>
            <w:r>
              <w:rPr>
                <w:noProof/>
                <w:webHidden/>
              </w:rPr>
              <w:tab/>
            </w:r>
            <w:r>
              <w:rPr>
                <w:noProof/>
                <w:webHidden/>
              </w:rPr>
              <w:fldChar w:fldCharType="begin"/>
            </w:r>
            <w:r>
              <w:rPr>
                <w:noProof/>
                <w:webHidden/>
              </w:rPr>
              <w:instrText xml:space="preserve"> PAGEREF _Toc438984378 \h </w:instrText>
            </w:r>
            <w:r>
              <w:rPr>
                <w:noProof/>
                <w:webHidden/>
              </w:rPr>
            </w:r>
            <w:r>
              <w:rPr>
                <w:noProof/>
                <w:webHidden/>
              </w:rPr>
              <w:fldChar w:fldCharType="separate"/>
            </w:r>
            <w:r>
              <w:rPr>
                <w:noProof/>
                <w:webHidden/>
              </w:rPr>
              <w:t>102</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79" w:history="1">
            <w:r w:rsidRPr="00924381">
              <w:rPr>
                <w:rStyle w:val="Hyperlink"/>
                <w:noProof/>
              </w:rPr>
              <w:t>The Waiting</w:t>
            </w:r>
            <w:r>
              <w:rPr>
                <w:noProof/>
                <w:webHidden/>
              </w:rPr>
              <w:tab/>
            </w:r>
            <w:r>
              <w:rPr>
                <w:noProof/>
                <w:webHidden/>
              </w:rPr>
              <w:fldChar w:fldCharType="begin"/>
            </w:r>
            <w:r>
              <w:rPr>
                <w:noProof/>
                <w:webHidden/>
              </w:rPr>
              <w:instrText xml:space="preserve"> PAGEREF _Toc438984379 \h </w:instrText>
            </w:r>
            <w:r>
              <w:rPr>
                <w:noProof/>
                <w:webHidden/>
              </w:rPr>
            </w:r>
            <w:r>
              <w:rPr>
                <w:noProof/>
                <w:webHidden/>
              </w:rPr>
              <w:fldChar w:fldCharType="separate"/>
            </w:r>
            <w:r>
              <w:rPr>
                <w:noProof/>
                <w:webHidden/>
              </w:rPr>
              <w:t>106</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0" w:history="1">
            <w:r w:rsidRPr="00924381">
              <w:rPr>
                <w:rStyle w:val="Hyperlink"/>
                <w:noProof/>
              </w:rPr>
              <w:t>The Third Day</w:t>
            </w:r>
            <w:r>
              <w:rPr>
                <w:noProof/>
                <w:webHidden/>
              </w:rPr>
              <w:tab/>
            </w:r>
            <w:r>
              <w:rPr>
                <w:noProof/>
                <w:webHidden/>
              </w:rPr>
              <w:fldChar w:fldCharType="begin"/>
            </w:r>
            <w:r>
              <w:rPr>
                <w:noProof/>
                <w:webHidden/>
              </w:rPr>
              <w:instrText xml:space="preserve"> PAGEREF _Toc438984380 \h </w:instrText>
            </w:r>
            <w:r>
              <w:rPr>
                <w:noProof/>
                <w:webHidden/>
              </w:rPr>
            </w:r>
            <w:r>
              <w:rPr>
                <w:noProof/>
                <w:webHidden/>
              </w:rPr>
              <w:fldChar w:fldCharType="separate"/>
            </w:r>
            <w:r>
              <w:rPr>
                <w:noProof/>
                <w:webHidden/>
              </w:rPr>
              <w:t>117</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1" w:history="1">
            <w:r w:rsidRPr="00924381">
              <w:rPr>
                <w:rStyle w:val="Hyperlink"/>
                <w:noProof/>
              </w:rPr>
              <w:t>The Baby</w:t>
            </w:r>
            <w:r>
              <w:rPr>
                <w:noProof/>
                <w:webHidden/>
              </w:rPr>
              <w:tab/>
            </w:r>
            <w:r>
              <w:rPr>
                <w:noProof/>
                <w:webHidden/>
              </w:rPr>
              <w:fldChar w:fldCharType="begin"/>
            </w:r>
            <w:r>
              <w:rPr>
                <w:noProof/>
                <w:webHidden/>
              </w:rPr>
              <w:instrText xml:space="preserve"> PAGEREF _Toc438984381 \h </w:instrText>
            </w:r>
            <w:r>
              <w:rPr>
                <w:noProof/>
                <w:webHidden/>
              </w:rPr>
            </w:r>
            <w:r>
              <w:rPr>
                <w:noProof/>
                <w:webHidden/>
              </w:rPr>
              <w:fldChar w:fldCharType="separate"/>
            </w:r>
            <w:r>
              <w:rPr>
                <w:noProof/>
                <w:webHidden/>
              </w:rPr>
              <w:t>127</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2" w:history="1">
            <w:r w:rsidRPr="00924381">
              <w:rPr>
                <w:rStyle w:val="Hyperlink"/>
                <w:noProof/>
              </w:rPr>
              <w:t>The Team</w:t>
            </w:r>
            <w:r>
              <w:rPr>
                <w:noProof/>
                <w:webHidden/>
              </w:rPr>
              <w:tab/>
            </w:r>
            <w:r>
              <w:rPr>
                <w:noProof/>
                <w:webHidden/>
              </w:rPr>
              <w:fldChar w:fldCharType="begin"/>
            </w:r>
            <w:r>
              <w:rPr>
                <w:noProof/>
                <w:webHidden/>
              </w:rPr>
              <w:instrText xml:space="preserve"> PAGEREF _Toc438984382 \h </w:instrText>
            </w:r>
            <w:r>
              <w:rPr>
                <w:noProof/>
                <w:webHidden/>
              </w:rPr>
            </w:r>
            <w:r>
              <w:rPr>
                <w:noProof/>
                <w:webHidden/>
              </w:rPr>
              <w:fldChar w:fldCharType="separate"/>
            </w:r>
            <w:r>
              <w:rPr>
                <w:noProof/>
                <w:webHidden/>
              </w:rPr>
              <w:t>135</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3" w:history="1">
            <w:r w:rsidRPr="00924381">
              <w:rPr>
                <w:rStyle w:val="Hyperlink"/>
                <w:noProof/>
              </w:rPr>
              <w:t>The Restaurant</w:t>
            </w:r>
            <w:r>
              <w:rPr>
                <w:noProof/>
                <w:webHidden/>
              </w:rPr>
              <w:tab/>
            </w:r>
            <w:r>
              <w:rPr>
                <w:noProof/>
                <w:webHidden/>
              </w:rPr>
              <w:fldChar w:fldCharType="begin"/>
            </w:r>
            <w:r>
              <w:rPr>
                <w:noProof/>
                <w:webHidden/>
              </w:rPr>
              <w:instrText xml:space="preserve"> PAGEREF _Toc438984383 \h </w:instrText>
            </w:r>
            <w:r>
              <w:rPr>
                <w:noProof/>
                <w:webHidden/>
              </w:rPr>
            </w:r>
            <w:r>
              <w:rPr>
                <w:noProof/>
                <w:webHidden/>
              </w:rPr>
              <w:fldChar w:fldCharType="separate"/>
            </w:r>
            <w:r>
              <w:rPr>
                <w:noProof/>
                <w:webHidden/>
              </w:rPr>
              <w:t>141</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4" w:history="1">
            <w:r w:rsidRPr="00924381">
              <w:rPr>
                <w:rStyle w:val="Hyperlink"/>
                <w:noProof/>
              </w:rPr>
              <w:t>The Hostage</w:t>
            </w:r>
            <w:r>
              <w:rPr>
                <w:noProof/>
                <w:webHidden/>
              </w:rPr>
              <w:tab/>
            </w:r>
            <w:r>
              <w:rPr>
                <w:noProof/>
                <w:webHidden/>
              </w:rPr>
              <w:fldChar w:fldCharType="begin"/>
            </w:r>
            <w:r>
              <w:rPr>
                <w:noProof/>
                <w:webHidden/>
              </w:rPr>
              <w:instrText xml:space="preserve"> PAGEREF _Toc438984384 \h </w:instrText>
            </w:r>
            <w:r>
              <w:rPr>
                <w:noProof/>
                <w:webHidden/>
              </w:rPr>
            </w:r>
            <w:r>
              <w:rPr>
                <w:noProof/>
                <w:webHidden/>
              </w:rPr>
              <w:fldChar w:fldCharType="separate"/>
            </w:r>
            <w:r>
              <w:rPr>
                <w:noProof/>
                <w:webHidden/>
              </w:rPr>
              <w:t>143</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5" w:history="1">
            <w:r w:rsidRPr="00924381">
              <w:rPr>
                <w:rStyle w:val="Hyperlink"/>
                <w:noProof/>
              </w:rPr>
              <w:t>The Escape</w:t>
            </w:r>
            <w:r>
              <w:rPr>
                <w:noProof/>
                <w:webHidden/>
              </w:rPr>
              <w:tab/>
            </w:r>
            <w:r>
              <w:rPr>
                <w:noProof/>
                <w:webHidden/>
              </w:rPr>
              <w:fldChar w:fldCharType="begin"/>
            </w:r>
            <w:r>
              <w:rPr>
                <w:noProof/>
                <w:webHidden/>
              </w:rPr>
              <w:instrText xml:space="preserve"> PAGEREF _Toc438984385 \h </w:instrText>
            </w:r>
            <w:r>
              <w:rPr>
                <w:noProof/>
                <w:webHidden/>
              </w:rPr>
            </w:r>
            <w:r>
              <w:rPr>
                <w:noProof/>
                <w:webHidden/>
              </w:rPr>
              <w:fldChar w:fldCharType="separate"/>
            </w:r>
            <w:r>
              <w:rPr>
                <w:noProof/>
                <w:webHidden/>
              </w:rPr>
              <w:t>154</w:t>
            </w:r>
            <w:r>
              <w:rPr>
                <w:noProof/>
                <w:webHidden/>
              </w:rPr>
              <w:fldChar w:fldCharType="end"/>
            </w:r>
          </w:hyperlink>
        </w:p>
        <w:p w:rsidR="00354565" w:rsidRDefault="00354565">
          <w:pPr>
            <w:pStyle w:val="TOC3"/>
            <w:tabs>
              <w:tab w:val="right" w:pos="9350"/>
            </w:tabs>
            <w:rPr>
              <w:rFonts w:eastAsiaTheme="minorEastAsia" w:cstheme="minorBidi"/>
              <w:noProof/>
              <w:sz w:val="22"/>
              <w:szCs w:val="22"/>
            </w:rPr>
          </w:pPr>
          <w:hyperlink w:anchor="_Toc438984386" w:history="1">
            <w:r w:rsidRPr="00924381">
              <w:rPr>
                <w:rStyle w:val="Hyperlink"/>
                <w:noProof/>
              </w:rPr>
              <w:t>The End</w:t>
            </w:r>
            <w:r>
              <w:rPr>
                <w:noProof/>
                <w:webHidden/>
              </w:rPr>
              <w:tab/>
            </w:r>
            <w:r>
              <w:rPr>
                <w:noProof/>
                <w:webHidden/>
              </w:rPr>
              <w:fldChar w:fldCharType="begin"/>
            </w:r>
            <w:r>
              <w:rPr>
                <w:noProof/>
                <w:webHidden/>
              </w:rPr>
              <w:instrText xml:space="preserve"> PAGEREF _Toc438984386 \h </w:instrText>
            </w:r>
            <w:r>
              <w:rPr>
                <w:noProof/>
                <w:webHidden/>
              </w:rPr>
            </w:r>
            <w:r>
              <w:rPr>
                <w:noProof/>
                <w:webHidden/>
              </w:rPr>
              <w:fldChar w:fldCharType="separate"/>
            </w:r>
            <w:r>
              <w:rPr>
                <w:noProof/>
                <w:webHidden/>
              </w:rPr>
              <w:t>165</w:t>
            </w:r>
            <w:r>
              <w:rPr>
                <w:noProof/>
                <w:webHidden/>
              </w:rPr>
              <w:fldChar w:fldCharType="end"/>
            </w:r>
          </w:hyperlink>
        </w:p>
        <w:p w:rsidR="005A6182" w:rsidRDefault="0069594C">
          <w:r>
            <w:fldChar w:fldCharType="end"/>
          </w:r>
        </w:p>
      </w:sdtContent>
    </w:sdt>
    <w:p w:rsidR="00E32A1A" w:rsidRDefault="00E32A1A">
      <w:pPr>
        <w:tabs>
          <w:tab w:val="clear" w:pos="360"/>
          <w:tab w:val="clear" w:pos="9360"/>
        </w:tabs>
      </w:pPr>
    </w:p>
    <w:p w:rsidR="00E32A1A" w:rsidRDefault="00E32A1A">
      <w:pPr>
        <w:tabs>
          <w:tab w:val="clear" w:pos="360"/>
          <w:tab w:val="clear" w:pos="9360"/>
        </w:tabs>
      </w:pPr>
    </w:p>
    <w:p w:rsidR="00D22CB9" w:rsidRDefault="00D22CB9" w:rsidP="00B23830">
      <w:pPr>
        <w:pStyle w:val="ChapterName"/>
      </w:pPr>
      <w:r>
        <w:br w:type="page"/>
      </w:r>
      <w:sdt>
        <w:sdtPr>
          <w:id w:val="498842615"/>
          <w:placeholder>
            <w:docPart w:val="2501ABDB42E24EC3B448352D6E889FEC"/>
          </w:placeholder>
        </w:sdtPr>
        <w:sdtContent>
          <w:bookmarkStart w:id="2" w:name="_Toc438984360"/>
          <w:r w:rsidR="003A7EEC">
            <w:t>The Grind</w:t>
          </w:r>
        </w:sdtContent>
      </w:sdt>
      <w:bookmarkEnd w:id="2"/>
    </w:p>
    <w:p w:rsidR="007A4F73" w:rsidRPr="007A4F73" w:rsidRDefault="00210BED" w:rsidP="007A4F73">
      <w:pPr>
        <w:pStyle w:val="BodyText"/>
      </w:pPr>
      <w:r w:rsidRPr="00210BED">
        <w:t xml:space="preserve">John closed his eyes and focused on the dripping noise to his left.  It was the sound of water falling onto an aluminum surface, and it was dripping more slowly with each second.  As the </w:t>
      </w:r>
      <w:r w:rsidR="0083515F">
        <w:t>tapping of the drops</w:t>
      </w:r>
      <w:r w:rsidRPr="00210BED">
        <w:t xml:space="preserve"> slowed further, the </w:t>
      </w:r>
      <w:r w:rsidR="0083515F">
        <w:t>sound</w:t>
      </w:r>
      <w:r w:rsidRPr="00210BED">
        <w:t xml:space="preserve"> faded into the background and was replaced by the rustling</w:t>
      </w:r>
      <w:r w:rsidR="0083515F">
        <w:t xml:space="preserve"> </w:t>
      </w:r>
      <w:r w:rsidRPr="00210BED">
        <w:t>of fallen oak leaves</w:t>
      </w:r>
      <w:r w:rsidR="00E365D0">
        <w:t>,</w:t>
      </w:r>
      <w:r w:rsidRPr="00210BED">
        <w:t xml:space="preserve"> </w:t>
      </w:r>
      <w:r w:rsidR="0083515F" w:rsidRPr="00210BED">
        <w:t>swirling</w:t>
      </w:r>
      <w:r w:rsidRPr="00210BED">
        <w:t xml:space="preserve"> around on the sidewalk.</w:t>
      </w:r>
      <w:r>
        <w:t xml:space="preserve">  John </w:t>
      </w:r>
      <w:r w:rsidR="007A4F73" w:rsidRPr="007A4F73">
        <w:t xml:space="preserve">welcomed the gentle chill of the early morning as he took Charlie out for a quick walk.   It </w:t>
      </w:r>
      <w:r w:rsidR="00A366D8">
        <w:t>was</w:t>
      </w:r>
      <w:r w:rsidR="007A4F73" w:rsidRPr="007A4F73">
        <w:t xml:space="preserve"> late November in central Florida, and nearly two years since John moved back to Florida from Chicago.  He was still not fully acclimated to the Florida heat and humidity, and the past summer had been brutal.  The weekday morning ceremony was in full swing as Charlie sniffed the ground looking for the perfect spot.  The longer Charlie took, the later John would get to work which led to working later, getting home later, getting to the gym later.  Everything was connected, and John was relieved when Charlie found an acceptable location, did his business, and looking up with John’s approval headed back to the front door of their apartment.</w:t>
      </w:r>
    </w:p>
    <w:p w:rsidR="007A4F73" w:rsidRPr="007A4F73" w:rsidRDefault="007A4F73" w:rsidP="007A4F73">
      <w:pPr>
        <w:pStyle w:val="BodyText"/>
      </w:pPr>
      <w:r w:rsidRPr="007A4F73">
        <w:t xml:space="preserve">As a software developer in his forties, this was </w:t>
      </w:r>
      <w:r w:rsidR="00FF4C58">
        <w:t>John and his wife Sanda's</w:t>
      </w:r>
      <w:r w:rsidRPr="007A4F73">
        <w:t xml:space="preserve"> ninth apartment since getting married and leaving Florida back in 1997.  They had come close to purchasing a house several times, always stifled by the announcement of yet another corporate layoff or other economic uncertainty.  This same uncertainty also led them to the decision not to have any children.  The thought of getting laid off, or even fired and having to pull children out of school, relocate them</w:t>
      </w:r>
      <w:r w:rsidR="00FF4C58">
        <w:t>,</w:t>
      </w:r>
      <w:r w:rsidRPr="007A4F73">
        <w:t xml:space="preserve"> possibly to another state</w:t>
      </w:r>
      <w:r w:rsidR="00FF4C58">
        <w:t>,</w:t>
      </w:r>
      <w:r w:rsidRPr="007A4F73">
        <w:t xml:space="preserve"> far away from any assistance from family.  They witnessed several </w:t>
      </w:r>
      <w:r w:rsidR="00FF4C58">
        <w:t xml:space="preserve">of their </w:t>
      </w:r>
      <w:r w:rsidRPr="007A4F73">
        <w:t>f</w:t>
      </w:r>
      <w:r w:rsidR="00FF4C58">
        <w:t>riends struggle</w:t>
      </w:r>
      <w:r w:rsidRPr="007A4F73">
        <w:t xml:space="preserve">, some falling on very difficult times during the 2008 </w:t>
      </w:r>
      <w:r w:rsidRPr="007A4F73">
        <w:lastRenderedPageBreak/>
        <w:t xml:space="preserve">recession.  The world just did not feel stable enough to have children and be able to give them the security John and his wife felt they deserved.  Charlie, now just over one year old was </w:t>
      </w:r>
      <w:r w:rsidR="00FF4C58">
        <w:t xml:space="preserve">the closest </w:t>
      </w:r>
      <w:r w:rsidR="00A366D8">
        <w:t>thing John and Sanda would have to a child</w:t>
      </w:r>
      <w:r w:rsidR="00FF4C58">
        <w:t xml:space="preserve">.  </w:t>
      </w:r>
      <w:r w:rsidRPr="007A4F73">
        <w:t>Finishing up a few last minute routines, John hurried to</w:t>
      </w:r>
      <w:r w:rsidR="00A366D8">
        <w:t xml:space="preserve"> gather his things and head out, </w:t>
      </w:r>
      <w:r w:rsidRPr="007A4F73">
        <w:t>Charlie loudly protesting as John locked the front door.  Another Monday morning, and a long week ahead.  John did not look forward to a week of fixing trivial software bugs, most of which were buried deep in code written years ago by people who had long since left the company.  Most days were spent cleaning up other people’s sloppy coding mess.  Most days dragged on, slowly.  John was not alone in his sentiment.  His coworkers often looking for any excuse to ‘take a break’, which meant talking about anything other than work just to make the time pass a little more quickly.  Software development was once very exciting, in the early days.  Working late into the night on new projects.  Developing innovative and creative solutions to</w:t>
      </w:r>
      <w:r w:rsidR="00A366D8">
        <w:t xml:space="preserve"> challenging problems.  These days the new and exciting </w:t>
      </w:r>
      <w:r w:rsidRPr="007A4F73">
        <w:t>projects are generally reserved for younger developers, fresh out of school with new skills, highly motivated, and often single.  The older guys such as John are often relegated to maintaining some old code-base developed over many years, where fixing one bug often creates another three.  At least it was a job, indoors, with decent pay and benefits.  More than a lot of Americans had these days.  John recognized that, and was grateful, although it did nothing to help five o’clock come any quicker.</w:t>
      </w:r>
    </w:p>
    <w:p w:rsidR="007A4F73" w:rsidRPr="007A4F73" w:rsidRDefault="007A4F73" w:rsidP="007A4F73">
      <w:pPr>
        <w:pStyle w:val="BodyText"/>
      </w:pPr>
      <w:r w:rsidRPr="007A4F73">
        <w:t>Back home, the top priority was Thanksgiving.  The first Thanksgiving, ever, where most of the family would celebrate at John and his wife</w:t>
      </w:r>
      <w:r w:rsidR="00A366D8">
        <w:t>'s</w:t>
      </w:r>
      <w:r w:rsidRPr="007A4F73">
        <w:t xml:space="preserve">, apartment.  Sanda immigrated to Florida from Bucharest, Romania in 1989 shortly after turning fifteen.  John met </w:t>
      </w:r>
      <w:r w:rsidR="00A366D8">
        <w:t xml:space="preserve">Sanda </w:t>
      </w:r>
      <w:r w:rsidRPr="007A4F73">
        <w:t xml:space="preserve">in High School and </w:t>
      </w:r>
      <w:r w:rsidR="00A366D8">
        <w:t xml:space="preserve">they </w:t>
      </w:r>
      <w:r w:rsidRPr="007A4F73">
        <w:t xml:space="preserve">married after four years of dating.  For Sanda, the idea of ‘traditional American’ </w:t>
      </w:r>
      <w:r w:rsidRPr="007A4F73">
        <w:lastRenderedPageBreak/>
        <w:t>Thanksgiving or Christmas dinners were fine, but she had other ideas in mind. Having recently perfected the art of baking pheasant, and not a huge fan of turkey, she opted to host a non-traditional Thanksgiving.  It was a small family, with only John’s parents and grandmother, known to all as Granny, and Sanda’s mother Dorina attending.  Still, after living away from family for so long</w:t>
      </w:r>
      <w:r w:rsidR="00A366D8">
        <w:t>,</w:t>
      </w:r>
      <w:r w:rsidRPr="007A4F73">
        <w:t xml:space="preserve"> and cooking mostly just for two people, hosting a Thanksgiving dinner for six people presented unique challenges.  Granny was from a small town in central Florida.  She grew up with common foods such as chicken, pork, and the occasional steak.   These were her staples for over eighty years, and they severed her well.  She never considered venturing into seafood, or Asian food, or other exotic cuisine and did not plan to change that now.  John and Sanda procured a small turkey for Granny, and everyone else would be dining on pheasant.  Most had never tried pheasant, but were looking forward to it</w:t>
      </w:r>
      <w:r w:rsidR="00A366D8">
        <w:t>,</w:t>
      </w:r>
      <w:r w:rsidRPr="007A4F73">
        <w:t xml:space="preserve"> especially since Sanda had recently started t</w:t>
      </w:r>
      <w:r w:rsidR="00A366D8">
        <w:t>o produce restaurant-</w:t>
      </w:r>
      <w:r w:rsidRPr="007A4F73">
        <w:t xml:space="preserve">quality gourmet foods including </w:t>
      </w:r>
      <w:r w:rsidR="00A366D8">
        <w:t>a Cajun broiled duck and citrus-</w:t>
      </w:r>
      <w:r w:rsidRPr="007A4F73">
        <w:t xml:space="preserve">baked salmon steaks which were extraordinary.  As is typical with family gatherings around the holidays stress levels </w:t>
      </w:r>
      <w:r w:rsidR="00A366D8">
        <w:t>were</w:t>
      </w:r>
      <w:r w:rsidRPr="007A4F73">
        <w:t xml:space="preserve"> elevated, especially when hosting a very important family Thanksgiving dinner for the first time.  Everything had to be perfectly executed, there was no room for failure.  The goal was gourmet, with John and Sanda pulling experience from many years of fine dining at the best restaurants in Chicago and bringing this experience as close as possible to the family gathering back in Florida.  </w:t>
      </w:r>
    </w:p>
    <w:p w:rsidR="007A4F73" w:rsidRPr="007A4F73" w:rsidRDefault="007A4F73" w:rsidP="007A4F73">
      <w:pPr>
        <w:pStyle w:val="BodyText"/>
      </w:pPr>
      <w:r w:rsidRPr="007A4F73">
        <w:t xml:space="preserve">Taking a break from the continual planning and preparation for Thanksgiving dinner, John switched on the television.  The channel </w:t>
      </w:r>
      <w:r w:rsidR="00A366D8">
        <w:t xml:space="preserve">was </w:t>
      </w:r>
      <w:r w:rsidRPr="007A4F73">
        <w:t xml:space="preserve">already tuned to CNN, with the headlines “Paris massacre:  At least 128 die in attacks.”   It was Saturday morning, November 14th almost a day after the attacks.  This was the first John and Sanda heard the news, being so busy trying to plan </w:t>
      </w:r>
      <w:r w:rsidRPr="007A4F73">
        <w:lastRenderedPageBreak/>
        <w:t xml:space="preserve">for the family gathering.  The news hit hard.  They had traveled to Paris many times for vacation, walking around many of the streets and areas which were targeted.  Somehow this made it all more real.  “This could have been us.” John thought.  “Fucking ISIS again!  It’s coming.  Only a matter of time before we start seeing this in places like Chicago and New York.” He told Sanda in a monotone, matter-of-fact delivery.  “The worlds going to shit.” Sanda replied nonchalantly.   “Of course they hit Paris.  The terrorists love soft targets where citizens do not have access to guns and cannot fight back.”  “I’ve got a lot to do John to get ready for this dinner and do not have time to listen to yet another one of your pro-gun rants."  </w:t>
      </w:r>
    </w:p>
    <w:p w:rsidR="007A4F73" w:rsidRDefault="007A4F73" w:rsidP="007A4F73">
      <w:pPr>
        <w:pStyle w:val="BodyText"/>
      </w:pPr>
      <w:r w:rsidRPr="007A4F73">
        <w:t>John had more to say on the issue but tabled the discussion for now.  The Thanksgiving dinner was approaching soon and Sanda was right, there was still much planning and preparations which needed immediate attention.  Apartment kitchens are generally not well suited for serving large dinners, especially gourmet dinners.  Rather than the traditional American ‘pass-n-share’ a big bowl of sweet potatoes or other large platter of food, each person would have their own personalized portion for each side, neatly presented in separate ramekins.  The main oven was reserved to bake the pheasants.  Two smaller counter-top convection ovens were used to pre</w:t>
      </w:r>
      <w:r w:rsidR="00EC031D">
        <w:t xml:space="preserve">pare the side dishes.  A large electric </w:t>
      </w:r>
      <w:r w:rsidRPr="007A4F73">
        <w:t>deep fryer was placed in the garage to take care of Granny’s turkey.   Sanda spent many hours considering the dining room table layout.  Strategically determining where each person would sit, deciding exactly where certain plates would be positioned, and finding just the right flower arrangements to give that formal, yet inviting warmth for the event.</w:t>
      </w:r>
    </w:p>
    <w:p w:rsidR="00305DCD" w:rsidRDefault="00305DCD" w:rsidP="007A4F73">
      <w:pPr>
        <w:pStyle w:val="BodyText"/>
      </w:pPr>
    </w:p>
    <w:p w:rsidR="00305DCD" w:rsidRDefault="00305DCD">
      <w:pPr>
        <w:tabs>
          <w:tab w:val="clear" w:pos="360"/>
          <w:tab w:val="clear" w:pos="9360"/>
        </w:tabs>
      </w:pPr>
      <w:r>
        <w:br w:type="page"/>
      </w:r>
    </w:p>
    <w:p w:rsidR="00305DCD" w:rsidRDefault="00305DCD" w:rsidP="00305DCD">
      <w:pPr>
        <w:pStyle w:val="BodyText"/>
        <w:jc w:val="center"/>
        <w:outlineLvl w:val="2"/>
      </w:pPr>
      <w:bookmarkStart w:id="3" w:name="_Toc438984361"/>
      <w:r>
        <w:lastRenderedPageBreak/>
        <w:t>The Funeral</w:t>
      </w:r>
      <w:bookmarkEnd w:id="3"/>
    </w:p>
    <w:p w:rsidR="00305DCD" w:rsidRPr="007A4F73" w:rsidRDefault="00305DCD" w:rsidP="007A4F73">
      <w:pPr>
        <w:pStyle w:val="BodyText"/>
      </w:pPr>
    </w:p>
    <w:p w:rsidR="007A4F73" w:rsidRDefault="003066FC" w:rsidP="007A4F73">
      <w:pPr>
        <w:pStyle w:val="BodyText"/>
      </w:pPr>
      <w:r>
        <w:t>John's</w:t>
      </w:r>
      <w:r w:rsidR="007A4F73" w:rsidRPr="007A4F73">
        <w:t xml:space="preserve"> fath</w:t>
      </w:r>
      <w:r w:rsidR="00217C79">
        <w:t>er was a retired police officer.  Throughout</w:t>
      </w:r>
      <w:r w:rsidR="007A4F73" w:rsidRPr="007A4F73">
        <w:t xml:space="preserve"> John</w:t>
      </w:r>
      <w:r w:rsidR="00217C79">
        <w:t>'s childhood his father</w:t>
      </w:r>
      <w:r w:rsidR="007A4F73" w:rsidRPr="007A4F73">
        <w:t xml:space="preserve"> </w:t>
      </w:r>
      <w:r w:rsidR="00217C79">
        <w:t xml:space="preserve">had </w:t>
      </w:r>
      <w:r w:rsidR="007A4F73" w:rsidRPr="007A4F73">
        <w:t xml:space="preserve">promised </w:t>
      </w:r>
      <w:r w:rsidR="00217C79">
        <w:t xml:space="preserve">many times that he would take John </w:t>
      </w:r>
      <w:r w:rsidR="007A4F73" w:rsidRPr="007A4F73">
        <w:t>out to the range to learn to shoot.  John’s father</w:t>
      </w:r>
      <w:r w:rsidR="00217C79">
        <w:t>,</w:t>
      </w:r>
      <w:r w:rsidR="007A4F73" w:rsidRPr="007A4F73">
        <w:t xml:space="preserve"> Jim</w:t>
      </w:r>
      <w:r w:rsidR="00217C79">
        <w:t>,</w:t>
      </w:r>
      <w:r w:rsidR="007A4F73" w:rsidRPr="007A4F73">
        <w:t xml:space="preserve"> hated going to the range, which was mandated by the Sherriff’s office every so often to re-qualify.  Jim hated shooting guns, hated the noise, hated having to clean them afterwards, the whole ordeal.  Jim certainly was not inclined to go back to the range unless he was forced to.  John grew up around guns, but received very little instruction on firearm safety from his father.  It wasn’t until John was an adult that he finally got an opportunity to fire a real gun. </w:t>
      </w:r>
      <w:r w:rsidR="00217C79">
        <w:t>It was, i</w:t>
      </w:r>
      <w:r w:rsidR="007A4F73" w:rsidRPr="007A4F73">
        <w:t>ronically</w:t>
      </w:r>
      <w:r w:rsidR="00217C79">
        <w:t>,</w:t>
      </w:r>
      <w:r w:rsidR="007A4F73" w:rsidRPr="007A4F73">
        <w:t xml:space="preserve"> his father’s service re</w:t>
      </w:r>
      <w:r w:rsidR="00217C79">
        <w:t>volver, a Smith and Wesson .38 S</w:t>
      </w:r>
      <w:r w:rsidR="007A4F73" w:rsidRPr="007A4F73">
        <w:t xml:space="preserve">pecial carried </w:t>
      </w:r>
      <w:r w:rsidR="00217C79">
        <w:t xml:space="preserve">by Jim for many years </w:t>
      </w:r>
      <w:r w:rsidR="007A4F73" w:rsidRPr="007A4F73">
        <w:t xml:space="preserve">before the department switched to </w:t>
      </w:r>
      <w:proofErr w:type="spellStart"/>
      <w:r w:rsidR="007A4F73" w:rsidRPr="007A4F73">
        <w:t>Glock</w:t>
      </w:r>
      <w:proofErr w:type="spellEnd"/>
      <w:r w:rsidR="007A4F73" w:rsidRPr="007A4F73">
        <w:t xml:space="preserve">.  </w:t>
      </w:r>
      <w:r w:rsidR="00702F54">
        <w:t>At the time, John and Sanda were living in Minneapolis and had drove down to attend the funeral of Jim's father, and John's grandfather.  John had never l</w:t>
      </w:r>
      <w:r w:rsidR="00AC6682">
        <w:t>ost anyone he was close to.  To pay a final tribute to his grandfather,</w:t>
      </w:r>
      <w:r>
        <w:t xml:space="preserve"> on his way back to Minneapolis, John planned to drive </w:t>
      </w:r>
      <w:r w:rsidR="00AC6682">
        <w:t>through Alab</w:t>
      </w:r>
      <w:r>
        <w:t>ama, stopping at the rural country land</w:t>
      </w:r>
      <w:r w:rsidR="00AC6682">
        <w:t xml:space="preserve"> where his grandfather was born and raised.  John's grandfather, and Granny, had moved to Florida when </w:t>
      </w:r>
      <w:r>
        <w:t>John's father</w:t>
      </w:r>
      <w:r w:rsidR="00AC6682">
        <w:t xml:space="preserve"> was a young child, but still owned the thirty acres of </w:t>
      </w:r>
      <w:r>
        <w:t xml:space="preserve">long-abandoned </w:t>
      </w:r>
      <w:r w:rsidR="00AC6682">
        <w:t xml:space="preserve">land in Alabama.  Jim, sentimental over the loss of his father, took the opportunity to pass down his service revolver to John.  On the way back to Minneapolis, John navigated through the small country towns in southern Alabama, and eventually followed a small dirt road which came to a dead-end at his grandfather's property.  John stepped out of his car and looked into the thick pine forest.  The ground was shaded by the towering trees, and covered with pine needles.  </w:t>
      </w:r>
      <w:r w:rsidR="006B4CC9">
        <w:t>At the end of the dirt road was an embankment, nearly six-feet high</w:t>
      </w:r>
      <w:r>
        <w:t xml:space="preserve"> and made</w:t>
      </w:r>
      <w:r w:rsidR="006B4CC9">
        <w:t xml:space="preserve"> of mostly red</w:t>
      </w:r>
      <w:r>
        <w:t xml:space="preserve"> clay mixed </w:t>
      </w:r>
      <w:r>
        <w:lastRenderedPageBreak/>
        <w:t>with some off-</w:t>
      </w:r>
      <w:r w:rsidR="006B4CC9">
        <w:t>white sand.  John retrieved the loaded revolver from his glove compartment and</w:t>
      </w:r>
      <w:r w:rsidR="007A4F73" w:rsidRPr="007A4F73">
        <w:t xml:space="preserve"> </w:t>
      </w:r>
      <w:r w:rsidR="006B4CC9">
        <w:t xml:space="preserve">pointed it at the embankment.  He pulled the hammer back, making a double click, and thought of his grandfather.  John squeezed the trigger, and a </w:t>
      </w:r>
      <w:r w:rsidR="007A4F73" w:rsidRPr="007A4F73">
        <w:t>deafening</w:t>
      </w:r>
      <w:r w:rsidR="006B4CC9">
        <w:t>,</w:t>
      </w:r>
      <w:r w:rsidR="007A4F73" w:rsidRPr="007A4F73">
        <w:t xml:space="preserve"> high-pitch</w:t>
      </w:r>
      <w:r w:rsidR="002C164A">
        <w:t>ed</w:t>
      </w:r>
      <w:r w:rsidR="007A4F73" w:rsidRPr="007A4F73">
        <w:t xml:space="preserve"> ring immediately followed.  After that first shot, the .38 </w:t>
      </w:r>
      <w:r w:rsidR="002C164A">
        <w:t>S</w:t>
      </w:r>
      <w:r w:rsidR="007A4F73" w:rsidRPr="007A4F73">
        <w:t xml:space="preserve">pecial was locked away and forgotten in a safe for many years.  </w:t>
      </w:r>
    </w:p>
    <w:p w:rsidR="00F90D35" w:rsidRDefault="00F90D35" w:rsidP="007A4F73">
      <w:pPr>
        <w:pStyle w:val="BodyText"/>
      </w:pPr>
    </w:p>
    <w:p w:rsidR="00F90D35" w:rsidRDefault="00F90D35">
      <w:pPr>
        <w:tabs>
          <w:tab w:val="clear" w:pos="360"/>
          <w:tab w:val="clear" w:pos="9360"/>
        </w:tabs>
      </w:pPr>
      <w:r>
        <w:br w:type="page"/>
      </w:r>
    </w:p>
    <w:p w:rsidR="00F90D35" w:rsidRDefault="00F90D35" w:rsidP="00F90D35">
      <w:pPr>
        <w:pStyle w:val="BodyText"/>
        <w:jc w:val="center"/>
        <w:outlineLvl w:val="2"/>
      </w:pPr>
      <w:bookmarkStart w:id="4" w:name="_Toc438984362"/>
      <w:r>
        <w:lastRenderedPageBreak/>
        <w:t xml:space="preserve">The </w:t>
      </w:r>
      <w:r w:rsidR="00E45747">
        <w:t>Move</w:t>
      </w:r>
      <w:bookmarkEnd w:id="4"/>
    </w:p>
    <w:p w:rsidR="00F90D35" w:rsidRPr="007A4F73" w:rsidRDefault="00F90D35" w:rsidP="007A4F73">
      <w:pPr>
        <w:pStyle w:val="BodyText"/>
      </w:pPr>
    </w:p>
    <w:p w:rsidR="007A4F73" w:rsidRPr="007A4F73" w:rsidRDefault="002603D2" w:rsidP="007A4F73">
      <w:pPr>
        <w:pStyle w:val="BodyText"/>
      </w:pPr>
      <w:r>
        <w:t>It was late fall in 2010, and a</w:t>
      </w:r>
      <w:r w:rsidR="00E21321">
        <w:t>fter a long drive from downtown Chicago</w:t>
      </w:r>
      <w:r w:rsidR="007A4F73" w:rsidRPr="007A4F73">
        <w:t xml:space="preserve">, John met </w:t>
      </w:r>
      <w:r w:rsidR="00E21321">
        <w:t xml:space="preserve">his friend </w:t>
      </w:r>
      <w:r w:rsidR="00676472">
        <w:t>Matt</w:t>
      </w:r>
      <w:r w:rsidR="00E21321">
        <w:t xml:space="preserve"> at a</w:t>
      </w:r>
      <w:r w:rsidR="007A4F73" w:rsidRPr="007A4F73">
        <w:t xml:space="preserve"> private </w:t>
      </w:r>
      <w:r w:rsidR="00E21321">
        <w:t xml:space="preserve">gun </w:t>
      </w:r>
      <w:r w:rsidR="007A4F73" w:rsidRPr="007A4F73">
        <w:t xml:space="preserve">range.  </w:t>
      </w:r>
      <w:r w:rsidR="00676472">
        <w:t>Matt</w:t>
      </w:r>
      <w:r w:rsidR="007A4F73" w:rsidRPr="007A4F73">
        <w:t xml:space="preserve"> brought an assortment of firearms. An old Soviet pistol using difficult-to-find 7.62 caliber pistol ammunition, a World War II </w:t>
      </w:r>
      <w:proofErr w:type="spellStart"/>
      <w:r w:rsidR="007A4F73" w:rsidRPr="007A4F73">
        <w:t>Mosin</w:t>
      </w:r>
      <w:proofErr w:type="spellEnd"/>
      <w:r w:rsidR="007A4F73" w:rsidRPr="007A4F73">
        <w:t xml:space="preserve"> </w:t>
      </w:r>
      <w:proofErr w:type="spellStart"/>
      <w:r w:rsidR="007A4F73" w:rsidRPr="007A4F73">
        <w:t>Nagant</w:t>
      </w:r>
      <w:proofErr w:type="spellEnd"/>
      <w:r w:rsidR="007A4F73" w:rsidRPr="007A4F73">
        <w:t xml:space="preserve">, and a 12-Gague pump-action shotgun.  These were all very interesting, but when </w:t>
      </w:r>
      <w:r w:rsidR="00676472">
        <w:t>Matt</w:t>
      </w:r>
      <w:r w:rsidR="007A4F73" w:rsidRPr="007A4F73">
        <w:t xml:space="preserve"> opened a hard case revealing what looked to John like a military-style machine gun; “Wholly shit that’s a fucking machine gun!”  John stated in amazement and excitement.  “It’s just an AR-15.” </w:t>
      </w:r>
      <w:r w:rsidR="00676472">
        <w:t>Matt</w:t>
      </w:r>
      <w:r w:rsidR="007A4F73" w:rsidRPr="007A4F73">
        <w:t xml:space="preserve"> replied, not really understanding J</w:t>
      </w:r>
      <w:r w:rsidR="00B2596D">
        <w:t>ohn’s overreaction to what was 'America’s most popular firearm.'</w:t>
      </w:r>
      <w:r w:rsidR="007A4F73" w:rsidRPr="007A4F73">
        <w:t xml:space="preserve">  At this moment John wanted two things.  First, to hold the AR-15 while </w:t>
      </w:r>
      <w:r w:rsidR="00676472">
        <w:t>Matt</w:t>
      </w:r>
      <w:r w:rsidR="007A4F73" w:rsidRPr="007A4F73">
        <w:t xml:space="preserve"> snapped a few </w:t>
      </w:r>
      <w:r w:rsidR="00B2596D">
        <w:t>pictures</w:t>
      </w:r>
      <w:r w:rsidR="007A4F73" w:rsidRPr="007A4F73">
        <w:t>, and second</w:t>
      </w:r>
      <w:r w:rsidR="00B2596D">
        <w:t>,</w:t>
      </w:r>
      <w:r w:rsidR="007A4F73" w:rsidRPr="007A4F73">
        <w:t xml:space="preserve"> to shoot it!  Trying to look cool, big, bad, whatever, John posed, not quite sure the proper way to even hold the AR-15 as </w:t>
      </w:r>
      <w:r w:rsidR="00676472">
        <w:t>Matt</w:t>
      </w:r>
      <w:r w:rsidR="007A4F73" w:rsidRPr="007A4F73">
        <w:t xml:space="preserve"> took a</w:t>
      </w:r>
      <w:r w:rsidR="00B2596D">
        <w:t xml:space="preserve"> few pictures using John’s cell-</w:t>
      </w:r>
      <w:r w:rsidR="007A4F73" w:rsidRPr="007A4F73">
        <w:t xml:space="preserve">phone.  Repositioning the rifle a few different ways, and a few </w:t>
      </w:r>
      <w:r w:rsidR="00B2596D">
        <w:t>pictures</w:t>
      </w:r>
      <w:r w:rsidR="007A4F73" w:rsidRPr="007A4F73">
        <w:t xml:space="preserve"> later John was ready to load and fire the menacing looking black rifle.  </w:t>
      </w:r>
      <w:r w:rsidR="00676472">
        <w:t>Matt</w:t>
      </w:r>
      <w:r w:rsidR="007A4F73" w:rsidRPr="007A4F73">
        <w:t>’s first</w:t>
      </w:r>
      <w:r w:rsidR="00B2596D">
        <w:t>,</w:t>
      </w:r>
      <w:r w:rsidR="007A4F73" w:rsidRPr="007A4F73">
        <w:t xml:space="preserve"> very helpful tip, “load the magazine so that the bullets are pointed in the way they will be shot out of the gun."  “Sound logic</w:t>
      </w:r>
      <w:r w:rsidR="00B2596D">
        <w:t>,</w:t>
      </w:r>
      <w:r w:rsidR="007A4F73" w:rsidRPr="007A4F73">
        <w:t xml:space="preserve">” John thought.  John loaded a twenty-round magazine with .223 caliber ‘bullets’, and with </w:t>
      </w:r>
      <w:r w:rsidR="00676472">
        <w:t>Matt</w:t>
      </w:r>
      <w:r w:rsidR="007A4F73" w:rsidRPr="007A4F73">
        <w:t xml:space="preserve">’s assistance inserted the magazine into the rifle.  </w:t>
      </w:r>
      <w:r w:rsidR="00676472">
        <w:t>Matt</w:t>
      </w:r>
      <w:r w:rsidR="007A4F73" w:rsidRPr="007A4F73">
        <w:t xml:space="preserve"> quickly pointed out the two-position safe/fire switch, which was currently on Safe.  John, with earplugs inserted deeply and wearing sunglasses for eye protection</w:t>
      </w:r>
      <w:r w:rsidR="00B2596D">
        <w:t>,</w:t>
      </w:r>
      <w:r w:rsidR="007A4F73" w:rsidRPr="007A4F73">
        <w:t xml:space="preserve"> was eager to finally shoot a ‘machine gun’.  John struggled a bit</w:t>
      </w:r>
      <w:r w:rsidR="00B2596D">
        <w:t>,</w:t>
      </w:r>
      <w:r w:rsidR="007A4F73" w:rsidRPr="007A4F73">
        <w:t xml:space="preserve"> looking through the scope to center in on the target, stabilized the rifle on the table in a seated position, John flipped the safety switch over to fire and gently pressed the trigger.  Nothing.  No crack, boom, recoil, explosion.  Just nothing.  “Oh yeah,” </w:t>
      </w:r>
      <w:r w:rsidR="00676472">
        <w:t>Matt</w:t>
      </w:r>
      <w:r w:rsidR="007A4F73" w:rsidRPr="007A4F73">
        <w:t xml:space="preserve"> said, “you need to chamber a round."  “Right, </w:t>
      </w:r>
      <w:r w:rsidR="007A4F73" w:rsidRPr="007A4F73">
        <w:lastRenderedPageBreak/>
        <w:t xml:space="preserve">chamber a round.  How do I do that?”  John said with growing frustration.  </w:t>
      </w:r>
      <w:r w:rsidR="00676472">
        <w:t>Matt</w:t>
      </w:r>
      <w:r w:rsidR="007A4F73" w:rsidRPr="007A4F73">
        <w:t xml:space="preserve"> reached over and pinched the charging handle with his left hand, pulled it back while John added force to keep the rifle positioned on the table.  Then </w:t>
      </w:r>
      <w:r w:rsidR="00676472">
        <w:t>Matt</w:t>
      </w:r>
      <w:r w:rsidR="007A4F73" w:rsidRPr="007A4F73">
        <w:t xml:space="preserve"> released the charging handle, resulting in a loud snap and the sound of a round being chambered.  John could feel his palms starting to sweat slightly, not knowing what to expect and with the first false-start allowing more time to anticipate what was about to happen.  He pressed the stock of the rifle firmly against his shoulder, expecting it to kick violently.  John struggled again with the scope to find the target, and then while keeping the rifle as stable as possible, once more, gently and slowly pulled the trigger back while holding his breath.  A loud crack followed</w:t>
      </w:r>
      <w:r w:rsidR="00B2596D">
        <w:t>,</w:t>
      </w:r>
      <w:r w:rsidR="007A4F73" w:rsidRPr="007A4F73">
        <w:t xml:space="preserve"> along with a subtle nudge on John’s shoulder.  </w:t>
      </w:r>
      <w:r w:rsidR="00B2596D">
        <w:t>John was s</w:t>
      </w:r>
      <w:r w:rsidR="007A4F73" w:rsidRPr="007A4F73">
        <w:t>urprised, the recoil of an AR-15 certainly did not represent the fierce-looking</w:t>
      </w:r>
      <w:r w:rsidR="00B2596D">
        <w:t>,</w:t>
      </w:r>
      <w:r w:rsidR="007A4F73" w:rsidRPr="007A4F73">
        <w:t xml:space="preserve"> evil</w:t>
      </w:r>
      <w:r w:rsidR="00B2596D">
        <w:t>,</w:t>
      </w:r>
      <w:r w:rsidR="007A4F73" w:rsidRPr="007A4F73">
        <w:t xml:space="preserve"> black rifle </w:t>
      </w:r>
      <w:r w:rsidR="00B2596D">
        <w:t>he</w:t>
      </w:r>
      <w:r w:rsidR="007A4F73" w:rsidRPr="007A4F73">
        <w:t xml:space="preserve"> was holding.  From that moment, John was hooked.  He wanted to know everything there was to know about firearms.   How they worked, how to strip them apart for cleaning, everything.  That evening back in Chicago John sat back in his recliner, thinking through every detail of the day and thinking about just how strongly the smell of gunpowder lingered on this clothing.  The experience was strangely reminiscent of his first sexual encounter.  The anticipation, the anxiety, the excitement, the accomplishment, and many hours afterwards that new and different smell</w:t>
      </w:r>
      <w:r w:rsidR="00B2596D">
        <w:t>,</w:t>
      </w:r>
      <w:r w:rsidR="007A4F73" w:rsidRPr="007A4F73">
        <w:t xml:space="preserve"> lingering while relaxing and thinking through every detail. </w:t>
      </w:r>
    </w:p>
    <w:p w:rsidR="00F90D35" w:rsidRPr="007A4F73" w:rsidRDefault="007A4F73" w:rsidP="007A4F73">
      <w:pPr>
        <w:pStyle w:val="BodyText"/>
      </w:pPr>
      <w:r w:rsidRPr="007A4F73">
        <w:t xml:space="preserve">Over the next few years, John started researching firearms and learning as much as he could about them.  After a few more trips to the range with </w:t>
      </w:r>
      <w:r w:rsidR="00676472">
        <w:t>Matt</w:t>
      </w:r>
      <w:r w:rsidRPr="007A4F73">
        <w:t xml:space="preserve">, John felt confident he understood the basics and was ready to purchase his first gun.  John’s first purchase was a </w:t>
      </w:r>
      <w:proofErr w:type="spellStart"/>
      <w:r w:rsidRPr="007A4F73">
        <w:t>Glock</w:t>
      </w:r>
      <w:proofErr w:type="spellEnd"/>
      <w:r w:rsidRPr="007A4F73">
        <w:t xml:space="preserve"> 26 subcompact 9 millimeter</w:t>
      </w:r>
      <w:r w:rsidR="0062370F">
        <w:t>,</w:t>
      </w:r>
      <w:r w:rsidRPr="007A4F73">
        <w:t xml:space="preserve"> designed for concealed carry.  </w:t>
      </w:r>
      <w:r w:rsidR="0062370F">
        <w:t xml:space="preserve">John was partial to </w:t>
      </w:r>
      <w:proofErr w:type="spellStart"/>
      <w:r w:rsidR="0062370F">
        <w:t>Glock</w:t>
      </w:r>
      <w:proofErr w:type="spellEnd"/>
      <w:r w:rsidR="0062370F">
        <w:t xml:space="preserve"> pistols, probably from having watched his father carry one for years as a police officer.</w:t>
      </w:r>
      <w:r w:rsidRPr="007A4F73">
        <w:t xml:space="preserve">  With the skyrocketing price of </w:t>
      </w:r>
      <w:r w:rsidRPr="007A4F73">
        <w:lastRenderedPageBreak/>
        <w:t xml:space="preserve">ammunition, John also purchased a Walther p22 semi-automatic pistol.  It is common among gun owners to practice with a .22LR pistol, since the price per round is around 10 cent, much cheaper than practicing with 9 millimeter ammunition.  John practiced extensively, and continued to research and learn as much as possible about firearms.  Like John’s prior hobbies, it became an obsession.  John learned about the most powerful production pistol in the world, the fifty-caliber Desert Eagle.  He really wanted to, no, he absolutely had to not only shoot this monster but he needed to own one.  A week later, proud that he owned the largest handgun in the world, he was disappointed to learn after hours of YouTube research that the Smith and Wesson 500 revolver was actually the most powerful production handgun in the world.  Over twice as powerful as his Desert Eagle.  “Damn!” John thought.  “I’ll need one of those too.”  John </w:t>
      </w:r>
      <w:r w:rsidR="00F90D35">
        <w:t xml:space="preserve">eventually </w:t>
      </w:r>
      <w:r w:rsidRPr="007A4F73">
        <w:t xml:space="preserve">signed up for the classes </w:t>
      </w:r>
      <w:r w:rsidR="0062370F" w:rsidRPr="007A4F73">
        <w:t xml:space="preserve">necessary </w:t>
      </w:r>
      <w:r w:rsidRPr="007A4F73">
        <w:t xml:space="preserve">to receive his Illinois concealed weapons license.  </w:t>
      </w:r>
      <w:r w:rsidR="0062370F">
        <w:t>Included with the training, John also received a</w:t>
      </w:r>
      <w:r w:rsidRPr="007A4F73">
        <w:t xml:space="preserve"> Florida concealed weapons permit.  </w:t>
      </w:r>
      <w:r w:rsidR="0062370F">
        <w:t xml:space="preserve"> </w:t>
      </w:r>
    </w:p>
    <w:p w:rsidR="007A4F73" w:rsidRPr="007A4F73" w:rsidRDefault="007A4F73" w:rsidP="007A4F73">
      <w:pPr>
        <w:pStyle w:val="BodyText"/>
      </w:pPr>
      <w:r w:rsidRPr="007A4F73">
        <w:t>The winter of 2013 was one of the worst in Chicago, at least in John’s memory having lived there over ten years.  The winter of 2012 was also very difficult.  Even during the summers over the past two years, it would not really warm up.  Often even in late June, a cold front would force people to wear light jackets.  John and Sanda had lived away from their family in Florida for a very long time.  They were tired of the endless frigid cold, snow and wind-chill in Chicago.  They started to talk more about moving back to Florida.  Being warm again and being close to family.  John agreed, updated his resume and applied to a few places.  Three weeks later he was offered a job in central Florida.  They were finally moving back home.</w:t>
      </w:r>
    </w:p>
    <w:p w:rsidR="007A4F73" w:rsidRPr="007A4F73" w:rsidRDefault="007A4F73" w:rsidP="007A4F73">
      <w:pPr>
        <w:pStyle w:val="BodyText"/>
      </w:pPr>
      <w:r w:rsidRPr="007A4F73">
        <w:t> </w:t>
      </w:r>
    </w:p>
    <w:p w:rsidR="00215D97" w:rsidRDefault="00215D97" w:rsidP="007A4F73">
      <w:pPr>
        <w:pStyle w:val="BodyText"/>
      </w:pPr>
    </w:p>
    <w:p w:rsidR="007A4F73" w:rsidRPr="007A4F73" w:rsidRDefault="007A4F73" w:rsidP="00B00D14">
      <w:pPr>
        <w:pStyle w:val="BodyText"/>
        <w:jc w:val="center"/>
        <w:outlineLvl w:val="2"/>
      </w:pPr>
      <w:bookmarkStart w:id="5" w:name="_Toc438984363"/>
      <w:r w:rsidRPr="007A4F73">
        <w:lastRenderedPageBreak/>
        <w:t>The Dinner</w:t>
      </w:r>
      <w:bookmarkEnd w:id="5"/>
    </w:p>
    <w:p w:rsidR="007A4F73" w:rsidRPr="007A4F73" w:rsidRDefault="007A4F73" w:rsidP="007A4F73">
      <w:pPr>
        <w:pStyle w:val="BodyText"/>
      </w:pPr>
    </w:p>
    <w:p w:rsidR="007A4F73" w:rsidRPr="007A4F73" w:rsidRDefault="007A4F73" w:rsidP="007A4F73">
      <w:pPr>
        <w:pStyle w:val="BodyText"/>
      </w:pPr>
      <w:r w:rsidRPr="007A4F73">
        <w:t xml:space="preserve">Sanda had a backup plan for everything, always.  Neither John nor his wife had any experience deep frying a turkey.  Since there was no room for error, Sanda purchased two small frozen turkeys and one precooked turkey.  Her plan was to thaw and prepare one of the frozen turkeys a week or so prior to Thanksgiving, as a trial run.  Work out any unforeseen kinks, and be better prepared for Thanksgiving Day.   The precooked turkey was a last resort backup plan if anything went wrong with deep frying the Thanksgiving turkey.  This was the plan.  Often times plans and reality are very different, and this was no exception.  The pre-turkey, turkey, took much longer to fully thaw than expected, and as the days ticked closer to Thanksgiving it became apparent that this would actually be the turkey to be cooked on Thanksgiving Day.  There would be no trial run, but Sanda still had the precooked backup turkey, just in case.  The pheasants presented their own challenges.  Typically Sanda would only cook a single pheasant, splitting it in half for herself and John.   Now she needed to scale this up to two-and-a-half pheasants, each family member other than Granny receiving one half of a pheasant.  This required a new baking pan, one large enough to handle the extra game birds.  </w:t>
      </w:r>
    </w:p>
    <w:p w:rsidR="007A4F73" w:rsidRPr="007A4F73" w:rsidRDefault="007A4F73" w:rsidP="007A4F73">
      <w:pPr>
        <w:pStyle w:val="BodyText"/>
      </w:pPr>
      <w:r w:rsidRPr="007A4F73">
        <w:t xml:space="preserve">Thanksgiving Day arrived, and the evening went as planned.  Sanda cooking the pheasants to perfection.  John deep frying a turkey for the first time with no issues.  All side dishes plated individually in ramekins for each person.  All paired with a </w:t>
      </w:r>
      <w:proofErr w:type="spellStart"/>
      <w:r w:rsidRPr="007A4F73">
        <w:t>Pinor</w:t>
      </w:r>
      <w:proofErr w:type="spellEnd"/>
      <w:r w:rsidRPr="007A4F73">
        <w:t xml:space="preserve"> Noir John and Sanda brought back from a recent vacation to Oregon.  It was the perfect family gathering Sanda had been dreaming about for years.  After dinner most of the family retired to the living room.  Sanda was still in the kitchen cleaning up.  John grabbed a crystal rocks glass, and poured himself a few </w:t>
      </w:r>
      <w:r w:rsidRPr="007A4F73">
        <w:lastRenderedPageBreak/>
        <w:t xml:space="preserve">fingers of top shelf rye whiskey.  It was Whistle Pig, and John first discovered it at a restaurant in Chicago near the House Of Blues.  Taking a sip of the smooth whiskey, poured neat, John sat it on a coaster placed on a side table by his recliner.  "I have a present for you."  He said to Sanda's mother.  Her face lit up with a bright smile.  "Come over here."  John said, motioning towards a small desk in the spare bedroom.  He opened the top drawer and took out a palm-sized rectangular black box.  "This is a stun gun."  John said while his mother-in-law studied the odd-looking device.  "You can carry this in your purse, and if anyone tries to hurt you this thing will shock them.  Let me show you how it works."  John placed his thumb over a small sliding button on the side of the device and pushed it upwards.  A small red light illuminated above the switch.  "When you see this red light, that means it's ready to go.  Then all you do is push this button here."  John pointing to a flat round button above the sliding on/off switch.  "Okay, this is going to be very loud.  I'm going to show you what happens when you press this button."  Dorina was smiling with anticipation.  John pressed the button and a violent, crackling electric sound blasted from the device while blue streaks of electricity arched between two metal prongs on the top of the stun gun.  He removed his thumb, halting the loud little box.  "Just the sound of this thing is usually enough to make someone turn and run away.  Hopefully you'll never need it, but I think you should carry this in your purse.  Another thing, it has a rechargeable battery."  John showed Dorina another sliding switch on the bottom of the device which when slid to the left ejected an electrical outlet plug.  "Just plug this into the wall to recharge the battery every so often."  John slid the on/off switch back to off and handed the stun gun to Dorina.  "Thank you John, thank you very much!"  She said, reaching up to give John a hug.  Back in the living room there were several conversations happening simultaneously.  Sanda had finished the first round of </w:t>
      </w:r>
      <w:r w:rsidRPr="007A4F73">
        <w:lastRenderedPageBreak/>
        <w:t xml:space="preserve">Thanksgiving 'cleanup' and was sitting on the couch talking with Liz.  Jim was describing some foggy childhood memory to Granny, hoping she could clarify the event he was trying to remember.  John sat back in his beloved leather recliner and took another sip of whiskey.  Dorina sat on the couch next to her daughter and listened, hoping to join in on the conversation.   Charlie had finally settled down after so much excitement, and was now lying in the center of the living room chewing intently on a rawhide stick.  John took in the moment, looking around the room, forming a mental snapshot.  "This is why we moved back home."  John thought silently to himself, using the word 'home' loosely.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6" w:name="_Toc438984364"/>
      <w:r w:rsidRPr="007A4F73">
        <w:lastRenderedPageBreak/>
        <w:t xml:space="preserve">The </w:t>
      </w:r>
      <w:r w:rsidR="00CE7279">
        <w:t>Adjustment</w:t>
      </w:r>
      <w:bookmarkEnd w:id="6"/>
    </w:p>
    <w:p w:rsidR="007A4F73" w:rsidRPr="007A4F73" w:rsidRDefault="007A4F73" w:rsidP="007A4F73">
      <w:pPr>
        <w:pStyle w:val="BodyText"/>
      </w:pPr>
    </w:p>
    <w:p w:rsidR="007A4F73" w:rsidRPr="007A4F73" w:rsidRDefault="007A4F73" w:rsidP="007A4F73">
      <w:pPr>
        <w:pStyle w:val="BodyText"/>
      </w:pPr>
      <w:r w:rsidRPr="007A4F73">
        <w:t xml:space="preserve">Since the Paris bombings, the news media had shifted focus to Chicago, where a video was released showing a police officer shooting a man, armed with a knife, sixteen times.  This prompted massive protests on Michigan Avenue, a street where John and Sanda once lived for three years.  "Sanda, look at this.  Michigan Avenue is completely shut down!  Imagine trying to get to work and back home through all of that if we still lived there."  John and Sanda both missed Chicago very much.  They had left Florida so long ago, that it no longer felt like home.  Home was downtown Chicago.  Adjusting to life in central Florida had been, challenging, to say the least.  However, with ISIS terror attacks on the rise, protests on the streets, race relations at an all-time low, paired with uncertain economic times they wondered if they weren't better off living far away from a major metropolitan area.  One of the few things John loved about Florida were its relaxed gun laws.  Unlike Chicago, there were no bans on 'military-style' semi-automatic rifles, or high-capacity magazines.  In Florida you could own practically any type of gun, even a fully-automatic machine gun if you received a class 3 license from the ATF.  John and Sanda each had their Florida concealed weapons permits, and practiced at the range as often as possible.  Sanda had come a long way.  Growing up in communist Romania, a country where civilians were not allowed to own guns, she tended to be weary of them.  Sanda and John had many heated discussions over his newfound hobby.  She simply did not like guns.  To her, they were a symbol of war and all things evil and dangerous.  John had a different view.  Guns protected his father many times, and actually saved his father's life several times.  John viewed firearms as a source of protection.  He also loved mastering a subject, and found the more he </w:t>
      </w:r>
      <w:r w:rsidRPr="007A4F73">
        <w:lastRenderedPageBreak/>
        <w:t xml:space="preserve">learned about firearms the more there was to learn.  Still, he felt that mastering this new subject, his new hobby, was within his capabilities and this lit a fire which drove him to research, study, practice, and consume as much knowledge as possible.   As John's gun collection grew, Sanda eventually became less resistant to John's hobby.  John was thrilled the first time his wife agreed, although reluctantly, to come with him to the range.  He taught her the basics of firearm safety with his Walther p22.   She started to go with John more often, and it became an activity they began to share together.  Sanda became more comfortable with the .22 pistol, and eventually stepped up to larger calibers such as the .380 and the 9 millimeter.  She eventually took an all-day training class and after waiting just over two months she received her Florida Concealed Weapons permit.  John was very proud of his wife's accomplishments.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7" w:name="_Toc438984365"/>
      <w:r w:rsidRPr="007A4F73">
        <w:lastRenderedPageBreak/>
        <w:t xml:space="preserve">The </w:t>
      </w:r>
      <w:proofErr w:type="spellStart"/>
      <w:r w:rsidRPr="007A4F73">
        <w:t>Prepper</w:t>
      </w:r>
      <w:bookmarkEnd w:id="7"/>
      <w:proofErr w:type="spellEnd"/>
    </w:p>
    <w:p w:rsidR="007A4F73" w:rsidRPr="007A4F73" w:rsidRDefault="007A4F73" w:rsidP="007A4F73">
      <w:pPr>
        <w:pStyle w:val="BodyText"/>
      </w:pPr>
    </w:p>
    <w:p w:rsidR="007A4F73" w:rsidRPr="007A4F73" w:rsidRDefault="007A4F73" w:rsidP="007A4F73">
      <w:pPr>
        <w:pStyle w:val="BodyText"/>
      </w:pPr>
      <w:r w:rsidRPr="007A4F73">
        <w:t xml:space="preserve">Over the years, John started noticing a pattern.  He was educated originally as an Electrical Engineer, and years later earned a Master’s degree in Computer Science.  John felt he had a good sense for recognizing patterns, and it seemed to him that the stability of the world as a whole was continuing to decrease.  It started with the terrorist attacks on September 11, 2001, then the Great Recession of 2008, followed by the rise of ISIS which recently took down a Soviet airliner killing all passengers on board, then the recent terrorist attack killing 130 people in Paris, and just today another mass shooting.  Radicalized Muslims, a husband and wife team armed with AR-15 rifles entered a large facility and killed fourteen people.  It seemed that nearly every week yet another catastrophe was 'breaking news' on the media news channels.  John used to watch the show Doomsday </w:t>
      </w:r>
      <w:proofErr w:type="spellStart"/>
      <w:r w:rsidRPr="007A4F73">
        <w:t>Preppers</w:t>
      </w:r>
      <w:proofErr w:type="spellEnd"/>
      <w:r w:rsidRPr="007A4F73">
        <w:t>, entertained by the 'nut jobs' preparing for the apocalypse.  John found it interesting, actually ludicrous, how each '</w:t>
      </w:r>
      <w:proofErr w:type="spellStart"/>
      <w:r w:rsidRPr="007A4F73">
        <w:t>Prepper</w:t>
      </w:r>
      <w:proofErr w:type="spellEnd"/>
      <w:r w:rsidRPr="007A4F73">
        <w:t>' was preparing for a very specific type of world annihilation.  Some were preparing for an impending EMP strike, another was sure a total economic collapse was inevitable.  Each '</w:t>
      </w:r>
      <w:proofErr w:type="spellStart"/>
      <w:r w:rsidRPr="007A4F73">
        <w:t>Prepper</w:t>
      </w:r>
      <w:proofErr w:type="spellEnd"/>
      <w:r w:rsidRPr="007A4F73">
        <w:t xml:space="preserve">' was gearing up for the one event they were certain was going to happen.  This is the part John found so entertaining.  A person would spend a half-million dollars preparing for an EMP strike, and would never consider other possibilities such as a dirty bomb, chemical warfare, biological warfare, foreign hackers taking down our computer infrastructure, hyperinflation, natural disasters, and the list goes on.  John's newfound knowledge of firearms opened his mind to many things he had never considered just a few years ago.  "If things ever did go to shit," John thought, "everyone will be on their own.  If our fragile economy collapses, there will be no police to protect us.  And it’s also impossible to predict </w:t>
      </w:r>
      <w:r w:rsidRPr="007A4F73">
        <w:lastRenderedPageBreak/>
        <w:t>exactly which of possibly hundreds of potential threats might manifest into reality."  John pondered more on the matter.  “No.  All we can know for sure is that only the strong would survive.  And strength in that type of world is defined very simply, by whoever has the guns and ammo."  John realized his thoughts of potential doomsday were perhaps a bit nutty, and bordering on paranoia.  Still no reasonable person could argue that the world was generally becoming more unstable.  John felt most Americans had become too comfortable, even complacent with their big-screen televisions, endless movies-on-demand, video games, luxury cars, oversized houses in sprawling suburban neighborhoods.  Even though America had been hit hard on nine-eleven, most of the country went back to work shortly after the attack.  People mourned the tragedy, but still had to go about their daily routines.  Making lunch for their children, taking the dog out, driving to work, living life.  America has now become numb to the weekly “breaking news, another terror attack…” which the news media thrives on.  So numb in fact, just to get people to stop for a second in their daily routine the media is forced to sensationalize every event.  Speaking louder, with more bravado and scrolling bars of horror and “this just in” statements every few minutes.  Still, with everything trending towards further instability John felt most Americans did not for a second believe they could lose everything.  Things were bad, but the TV would still play their favorite shows, they would still be able to take hot showers, and however much their jobs sucked, they would still have to get up most mornings and drive to work.  John didn’t blame them.  It’s the only life they had ever known, and why should that ever change?  John did not consider himself a ‘</w:t>
      </w:r>
      <w:proofErr w:type="spellStart"/>
      <w:r w:rsidRPr="007A4F73">
        <w:t>Prepper</w:t>
      </w:r>
      <w:proofErr w:type="spellEnd"/>
      <w:r w:rsidRPr="007A4F73">
        <w:t xml:space="preserve">’, but started to consider the possibility that the future was very uncertain.   History has proven that even the most educated, when given the challenge of predicting the future, are almost always dead wrong.  At best, they </w:t>
      </w:r>
      <w:r w:rsidRPr="007A4F73">
        <w:lastRenderedPageBreak/>
        <w:t>are mostly wrong.  John knew full well he could never predict exactly what calamity might befall the world, but he was feeling ever more confident that at some point the daily routines of Americans would be radically altered.  John knew firearms, and felt confident that investing in ammunition and guns was a sure bet.   If situations in the world improved then the firearms would mostly just increase in value and could be sold years later for a profit.  The same with ammunition, given the steady rise in ammo cost over the past decades.   John enjoyed his life.  He enjoyed taking warm showers, cooking and eating gourmet meals, drinking fine wines, watching television, taking long walks with his wife, and even his boring job at times.  At least he had a job, and most people found their job to be a ‘grind’, that was just part of life.  Not to mention air conditioning!  Florida was damn hot!  And even hotter for people who had lived up north for many years, their blood thickened over time to withstand months of frigid temperatures.  Re-acclimating to the Florida heat was taking much longer than expected, and the thought of living even a day without air conditioning during mid-summer in Florida was, well, unthinkable.  John certainly was not in any way wishing for a post-apocalyptic life.  John believed some of the more extreme ‘</w:t>
      </w:r>
      <w:proofErr w:type="spellStart"/>
      <w:r w:rsidRPr="007A4F73">
        <w:t>Preppers</w:t>
      </w:r>
      <w:proofErr w:type="spellEnd"/>
      <w:r w:rsidRPr="007A4F73">
        <w:t>’ glorified and even wished for such catastrophes, dreaming about a simpler life, free of the ‘daily grind’.  Free of government control and regulations.  Free from taxation, and police.  Free to do anything they damn well pleased.  People with these beliefs were sometimes referred to as anarchists.   John felt he had a more realistic view of just how horrific post-apocalyptic life would be.  He did not consider himself a ‘</w:t>
      </w:r>
      <w:proofErr w:type="spellStart"/>
      <w:r w:rsidRPr="007A4F73">
        <w:t>Prepper</w:t>
      </w:r>
      <w:proofErr w:type="spellEnd"/>
      <w:r w:rsidRPr="007A4F73">
        <w:t xml:space="preserve">’, but the saying “prepare for the worst and hope for the best” made a lot of sense to him.  </w:t>
      </w:r>
    </w:p>
    <w:p w:rsidR="007A4F73" w:rsidRPr="007A4F73" w:rsidRDefault="007A4F73" w:rsidP="007A4F73">
      <w:pPr>
        <w:pStyle w:val="BodyText"/>
      </w:pPr>
    </w:p>
    <w:p w:rsidR="007A4F73" w:rsidRPr="007A4F73" w:rsidRDefault="007A4F73" w:rsidP="007A4F73">
      <w:pPr>
        <w:pStyle w:val="BodyText"/>
      </w:pPr>
    </w:p>
    <w:p w:rsidR="007A4F73" w:rsidRPr="007A4F73" w:rsidRDefault="007A4F73" w:rsidP="00B00D14">
      <w:pPr>
        <w:pStyle w:val="BodyText"/>
        <w:jc w:val="center"/>
        <w:outlineLvl w:val="2"/>
      </w:pPr>
      <w:bookmarkStart w:id="8" w:name="_Toc438984366"/>
      <w:r w:rsidRPr="007A4F73">
        <w:lastRenderedPageBreak/>
        <w:t>The Market</w:t>
      </w:r>
      <w:bookmarkEnd w:id="8"/>
    </w:p>
    <w:p w:rsidR="007A4F73" w:rsidRPr="007A4F73" w:rsidRDefault="007A4F73" w:rsidP="007A4F73">
      <w:pPr>
        <w:pStyle w:val="BodyText"/>
      </w:pPr>
    </w:p>
    <w:p w:rsidR="007A4F73" w:rsidRPr="007A4F73" w:rsidRDefault="007A4F73" w:rsidP="007A4F73">
      <w:pPr>
        <w:pStyle w:val="BodyText"/>
      </w:pPr>
      <w:r w:rsidRPr="007A4F73">
        <w:t xml:space="preserve">After another long, grueling week </w:t>
      </w:r>
      <w:r w:rsidR="005D7E16">
        <w:t>of work</w:t>
      </w:r>
      <w:r w:rsidRPr="007A4F73">
        <w:t>, it was finally Friday.  John was looking forward to their traditional Friday evening gourmet meal at home.  Usually some type of baked fish, whole red snap</w:t>
      </w:r>
      <w:r w:rsidR="005D7E16">
        <w:t>per maybe or possibly a freshly-</w:t>
      </w:r>
      <w:r w:rsidRPr="007A4F73">
        <w:t xml:space="preserve">cut salmon steak with grilled squash on the side, drizzled in a balsamic-vinegar glaze.  Always paired with a fine wine of course.  It would just depend on what was available and seemed to be the most fresh at the local fish market.  While driving to the fish market John's </w:t>
      </w:r>
      <w:r w:rsidR="005D7E16">
        <w:t>cell-phone</w:t>
      </w:r>
      <w:r w:rsidRPr="007A4F73">
        <w:t xml:space="preserve"> rang.  “Hello?”  John answered even though he could see it was Sanda.  “Just letting you know I’ll be late getting home.  One of the tellers is having a problem balancing so I need to figure out what’s going on."  Sanda said with undertones of frustration which John easily recognized, but were intentionally toned down for the sake of Sanda’s employees within earshot.  “Sorry to hear that, I’ll keep the fish on ice so just text me when you leave work and I’ll start cooking."  “Ok, sounds good, talk with you later.”</w:t>
      </w:r>
      <w:r w:rsidR="005D7E16">
        <w:t xml:space="preserve">  John said “bye," pressed end call</w:t>
      </w:r>
      <w:r w:rsidRPr="007A4F73">
        <w:t xml:space="preserve"> on the </w:t>
      </w:r>
      <w:r w:rsidR="005D7E16">
        <w:t>cell-phone</w:t>
      </w:r>
      <w:r w:rsidRPr="007A4F73">
        <w:t xml:space="preserve"> and prepared for an abrupt stop at a red light which seemed to be approaching quickly.  While waiting at the light he thought of his wife.  Sanda was the Branch Manager at a local bank.  John hated that she worked at a bank.  Sanda had worked at several banks in different states over the years when they lived up north.  She had experienced several robberies, and one very scary armed robbery where a guy pointed a gun directly at her while demanding she opened the safe!  John was sure these experiences made it very difficult for Sanda to view guns as anything other than evil weapons of destruction.  John’s mother Liz, short for Elisabeth, was also in banking for most of her adult life.  Like Sanda, she also had several scary encounters with bank robbers, but luckily both of John’s parents were now retired.  Both </w:t>
      </w:r>
      <w:r w:rsidRPr="007A4F73">
        <w:lastRenderedPageBreak/>
        <w:t xml:space="preserve">having survived many years of dangerous work and now simply enjoying retirement life to the fullest.  </w:t>
      </w:r>
    </w:p>
    <w:p w:rsidR="007A4F73" w:rsidRPr="007A4F73" w:rsidRDefault="007A4F73" w:rsidP="007A4F73">
      <w:pPr>
        <w:pStyle w:val="BodyText"/>
      </w:pPr>
      <w:r w:rsidRPr="007A4F73">
        <w:t xml:space="preserve">The red light finally turning green, John turned left and drove one block down to the local fish market.  The salmon steaks looked amazing.  They were huge, each cut over an inch thick, the bright white bone radiating from the center.  From the light pink color John could tell they were cut fresh very recently.  “I’ll take these two big ones."  He pointed through the glass at the two larger steaks.  “Will that be all sir?”  “Yes thank you."  John paid for the two salmon steaks and walked to the grocery store next door to buy some fresh dill.  John never cared much for dill, and actually hated salmon which had always been cooked as a fillet, always overcooked and dried out.  Bland with an off ‘funky’ taste.  No cedar plank in the world could ever made a salmon fillet palatable to John.   His view on both salmon and dill changed drastically one day in Chicago.  Sanda came home with two salmon steaks, not fillets.  She devised her own recipe, which was simple, consisting of sliced lemons topped with pads of real butter.  Each salmon steak was seasoned with salt, pepper, and finely chopped fresh dill.   Placed on a foil-lined baking pan, then topped with a few more lemon slices, each slice again topped with a small pad of butter, the steaks were wrapped in a foil pocket and then baked in the oven at 400 degrees for around forty minutes.  The results were phenomenal.  John remembered in vivid detail enjoying a beautiful evening in Chicago on their high-rise balcony, outside with a perfect view of Chicago's newest building, the beautiful Trump tower.  At certain times of the evening when the sun was setting, the glass windows covering the tower would reflect the sun in such a way as to make the building appear almost like an artist's rendition of a building yet to be built.  It stood apart from the rest of the Chicago skyline.  It was beautiful, and John gazed upon it with awe and </w:t>
      </w:r>
      <w:r w:rsidRPr="007A4F73">
        <w:lastRenderedPageBreak/>
        <w:t xml:space="preserve">sadness, knowing that someday he would no longer be able to view his beautiful home, which was the city itself.  He knew the day was coming, eventually, when he would move away from Chicago.  The smell of something heavenly snapped John back into reality.  What his wife cooked and plated tasted nothing like any salmon John had ever eaten.  This was something truly different, and paired with the dill, one of the best meals ever.  Since then John had a love affair with salmon steaks, always cooked the same way, and had learned to reproduce his wife’s recipe which was practiced nearly every Friday evening.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9" w:name="_Toc438984367"/>
      <w:r w:rsidRPr="007A4F73">
        <w:lastRenderedPageBreak/>
        <w:t>The Range</w:t>
      </w:r>
      <w:bookmarkEnd w:id="9"/>
    </w:p>
    <w:p w:rsidR="007A4F73" w:rsidRPr="007A4F73" w:rsidRDefault="007A4F73" w:rsidP="007A4F73">
      <w:pPr>
        <w:pStyle w:val="BodyText"/>
      </w:pPr>
    </w:p>
    <w:p w:rsidR="007A4F73" w:rsidRPr="007A4F73" w:rsidRDefault="007A4F73" w:rsidP="007A4F73">
      <w:pPr>
        <w:pStyle w:val="BodyText"/>
      </w:pPr>
      <w:r w:rsidRPr="007A4F73">
        <w:t xml:space="preserve">Later that evening, after yet another amazing salmon-steak dinner paired with a sparkling rosé wine, John and Sanda relaxed.  John laid back in his recliner while Sanda sat on the couch next to him.  She was thumbing through the pages of a thick Architectural Digest magazine while John listened to the base line of a Miles Davis song.  There was always music with each meal, and it was typically classic slow jazz.  John preferred Miles Davis or John Coltrane, but anything with a piano and slow temp would do.  “When did you say your mom will be here tomorrow?" John asked.  “I told her to come around noon."  John had a great relationship with his mother-in-law Dorina.  She was very sweet, hardworking, positive, and generally up for anything.   Her English was a little difficult to understand at times, having immigrated to Florida just before the revolution in Bucharest.  But she had always loved John, and they got along great.  Since moving back to Florida John and Sanda were playing catch-up, visiting with family as often as possible.  John was looking forward to seeing Dorina, and with her visit how his wife’s face lit up upon seeing and hugging her mom.  Dorina typically brought something when visiting her daughter and John.  It was a big part of her Romanian heritage to bring some type of gift when visiting someone.   John would try to guess, would she bring a plant, or some baked desert wrapped in foil, or a jar of traditional something or other.  Every time it was something different.  Dorina arrived just after noon on Saturday, and her ‘gift’ this time was very surprising.  In her hand was a paper target pierced with several small caliber bullet holes.  “John," Dorina said handing John the paper target.  “I shoot rifle, look how good I did."  Dorina had apparently participated in some type of event where an instructor was teaching members how to shoot a .22 long rifle.  </w:t>
      </w:r>
      <w:r w:rsidRPr="007A4F73">
        <w:lastRenderedPageBreak/>
        <w:t xml:space="preserve">Having never shot a firearm, Dorina was very proud of her performance.  John was surprised at this, given his wife’s resentment towards any type of firearm for so many years, he just assumed her mother harbored a similar sentiment.  Speaking Romanian, Sanda explained to her mom how her and John had been practicing at the range most weekends.  Dorina perked up with excitement.  “Would your mom like to go to the range with us today?”  John said slowly in a low voice which indicated he was beginning to regret the question before even finishing the sentence.  Sanda repeated the question to her mom in Romanian.  John knew enough Romanian to understand the response.  Even without knowing a word of Romanian John saw </w:t>
      </w:r>
      <w:proofErr w:type="spellStart"/>
      <w:r w:rsidRPr="007A4F73">
        <w:t>Dorina’s</w:t>
      </w:r>
      <w:proofErr w:type="spellEnd"/>
      <w:r w:rsidRPr="007A4F73">
        <w:t xml:space="preserve"> eyes light up and knew he needed to start packing up to head out to the range.  John had a very old bolt-action .22 long rifle which was recently passed down from his mother, once owned by her father.  Based on </w:t>
      </w:r>
      <w:proofErr w:type="spellStart"/>
      <w:r w:rsidRPr="007A4F73">
        <w:t>Dorina’s</w:t>
      </w:r>
      <w:proofErr w:type="spellEnd"/>
      <w:r w:rsidRPr="007A4F73">
        <w:t xml:space="preserve"> explanation of the rifle she had shot, this wood grained rifle with no scope, just iron sites, seemed to be the closest fit.  </w:t>
      </w:r>
    </w:p>
    <w:p w:rsidR="007A4F73" w:rsidRPr="007A4F73" w:rsidRDefault="007A4F73" w:rsidP="007A4F73">
      <w:pPr>
        <w:pStyle w:val="BodyText"/>
      </w:pPr>
      <w:r w:rsidRPr="007A4F73">
        <w:t xml:space="preserve">At the range, John was proud as he stood back and observed his wife teaching the fundamentals of firearm and range safety to her mom.  Sanda had come so far.  Not too long ago she was fearful to even hold an unloaded gun, and now she was the instructor.  After a firing a few rounds, Dorina became more comfortable with the old .22, placing several very good shots on target before taking a break to watch her daughter and John begin their routine target practice.  John preferred to train mostly with military-style rifles.  The AR-15 rifle being one of his favorites, especially when testing his ability to stay on target during rapid fire.  He usually picked a spot to the right side of his wife for this type of training just to keep the rain of .223 brass from flying at her.  Sanda had been training strictly with handguns, mostly the .22 pistol and a .380 caliber </w:t>
      </w:r>
      <w:proofErr w:type="spellStart"/>
      <w:r w:rsidRPr="007A4F73">
        <w:t>Glock</w:t>
      </w:r>
      <w:proofErr w:type="spellEnd"/>
      <w:r w:rsidRPr="007A4F73">
        <w:t xml:space="preserve">.  After having instructed her mom on using the .22 long rifle, however, John could </w:t>
      </w:r>
      <w:r w:rsidRPr="007A4F73">
        <w:lastRenderedPageBreak/>
        <w:t xml:space="preserve">see she had suddenly discovered how much fun shooting a rifle could be.  “Load up a magazine, I want to shoot the AR.”  Sanda said to John casually.  John never thought he would see the day when his wife would want to shoot an AR-15.  He watched in awe, and with profound pride as his wife slowly picked up and shouldered the AR-15.  She was a petite woman, just shy of five feet tall when standing on her tippy toes.  She was also beautiful, with perfect curves and proportions, accentuated by her wavy long dark hair.  She had changed very little since high school, unlike John who would be unrecognizable at a high-school reunion.  Once rail thin despite consuming a ridiculous number of calories daily, John could never gain a pound.  That all changed drastically when John turned thirty.  And now in his forties, John was tipping the scale at 210 pounds, although he carried it well on his six foot one frame.  John also lifted weights regularly at the gym, and liked to think that he was mostly muscle under a small layer of fat.  John had above average upper body strength, but his age and the gluttony of frequently consumed gourmet cuisine and wine was more than he could possibly work off in the gym.  </w:t>
      </w:r>
    </w:p>
    <w:p w:rsidR="007A4F73" w:rsidRPr="007A4F73" w:rsidRDefault="007A4F73" w:rsidP="007A4F73">
      <w:pPr>
        <w:pStyle w:val="BodyText"/>
      </w:pPr>
      <w:r w:rsidRPr="007A4F73">
        <w:t xml:space="preserve">The menacing black AR-15 looked enormous next to John’s petite wife.  The rifle was equipped with a quad rail, which added more weight to the already heavy gun, and Sanda struggled a bit to gather the arm strength to shoulder the weapon and keep it level.  “Is it going to kick?"  Sanda asked as some hesitation crept into her former confidence.  “No, almost no kick at all."  John replied sternly.  John stood only a few feet away, protectively watching closely Sanda’s every move.  “Safety is on."   John said as he watched Sanda flip the switch over to fire with her thumb.  Flashbacks of John’s first experience shooting </w:t>
      </w:r>
      <w:r w:rsidR="00676472">
        <w:t>Matt</w:t>
      </w:r>
      <w:r w:rsidRPr="007A4F73">
        <w:t xml:space="preserve">’s AR-15 flooded into his mind.  How intimidating the ‘machine gun’ looked.  How John anticipated a painful kick, possibly a shoulder dislocation, from firing the beast.  He knew his wife was experiencing many of the </w:t>
      </w:r>
      <w:r w:rsidRPr="007A4F73">
        <w:lastRenderedPageBreak/>
        <w:t xml:space="preserve">same thoughts and feelings.  A loud crack brought John back to reality as his wife fired off the first round into a target fifteen feet away.  The gun was equipped with an </w:t>
      </w:r>
      <w:proofErr w:type="spellStart"/>
      <w:r w:rsidRPr="007A4F73">
        <w:t>EOTech</w:t>
      </w:r>
      <w:proofErr w:type="spellEnd"/>
      <w:r w:rsidRPr="007A4F73">
        <w:t xml:space="preserve"> holographic red-dot site.  This allows the shooter to keep both eyes open, looking through a large glass window, the shooter lines up the red dot within the optic over the target they intend to shoot, and bang!  The point on the target where the red dot was aligned now contains a small .22 caliber hole.  Most people think that an AR-15, being this large evil-looking black rifle, must fire a very large ‘bullet’.  In fact, the caliber, or diameter, of the bullet is almost identical to the tiny .22 long rifle bullet, which explains why an AR-15 shoots a .223 round.  The extra 3 of the .223 label is there to distinguish the ammunition from the .22 long rifle ammo.  Basically, an AR-15 is a .22 on steroids.  The diameter of the projectile is small, but longer and thus has more mass than the .22 long bullet.  Another important difference is the amount of gunpowder which propels the .223 projectile at over three thousand feet in one second.  The idea behind this firearm is to propel a very small bullet at a very high speed.  Since the bullet is so small, the AR-15 has very little recoil, and this is very helpful during rapid fire where guns with larger heavier bullets such as the AK-47 tend to quickly rise up and get off target.  The AR-15 is much easier to control and keep on target during rapid or fully automatic fire.  </w:t>
      </w:r>
    </w:p>
    <w:p w:rsidR="007A4F73" w:rsidRPr="007A4F73" w:rsidRDefault="007A4F73" w:rsidP="007A4F73">
      <w:pPr>
        <w:pStyle w:val="BodyText"/>
      </w:pPr>
      <w:r w:rsidRPr="007A4F73">
        <w:t xml:space="preserve">Another loud crack of the AR-15 and another small hole appears, this one less than an inch from the initial bullet hole.  After a couple of seconds to realign the site picture another shot rings out.  The paper target now displays a nice group of three shots, neatly sharing a small area on the target.  Impressive for someone, especially a petite female holding a heavy AR-15, who has never before fired such a weapon.  There is something to be said for this.  After many weekends training with various handguns, including some revolvers, the AR-15 after only three shots is </w:t>
      </w:r>
      <w:r w:rsidRPr="007A4F73">
        <w:lastRenderedPageBreak/>
        <w:t>now the most accurate firearm Sanda is able to shoot.  “No wonder this is the weapon of choice for military and SWAT teams and even police officers after a major incident."  John thought.  Getting more confident with each minute, but with tired arms, Sanda pushed a button on the forward grip which, with a pop, extended a hidden spring-loaded bipod.  She rested the rifle on the wooden table.  The AR-15 was positioned upright, with the bipod near the end of the barrel and the butt stock resting at the table’s edge.  With the table now taking the weight of the rifle, Sanda took a seat, pressed the butt stock firmly against her shoulder and emptied the twenty-round magazine into the target.  She was not yet ready for rapid fire, but was confident shooting roughly once every second, focusing on maintaining control and accuracy.  With the magazine empty, Sanda smiled at John and said, “load up another magazine."  John couldn’t believe it.  “I’ve created a monster." He thought jokingly to himself while gleaming with pride.</w:t>
      </w:r>
    </w:p>
    <w:p w:rsidR="007A4F73" w:rsidRPr="007A4F73" w:rsidRDefault="007A4F73" w:rsidP="007A4F73">
      <w:pPr>
        <w:pStyle w:val="BodyText"/>
      </w:pPr>
      <w:r w:rsidRPr="007A4F73">
        <w:t>After pushing forty rounds through the AR-15, all on target, Sanda was satisfied.  John, Sanda and her mom were ready to pack things up and head back home.  It was a very good day at the range, and much progress was made.</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0" w:name="_Toc438984368"/>
      <w:r w:rsidRPr="007A4F73">
        <w:lastRenderedPageBreak/>
        <w:t>The Apartment</w:t>
      </w:r>
      <w:bookmarkEnd w:id="10"/>
    </w:p>
    <w:p w:rsidR="007A4F73" w:rsidRPr="007A4F73" w:rsidRDefault="007A4F73" w:rsidP="007A4F73">
      <w:pPr>
        <w:pStyle w:val="BodyText"/>
      </w:pPr>
      <w:r w:rsidRPr="007A4F73">
        <w:t xml:space="preserve">  </w:t>
      </w:r>
    </w:p>
    <w:p w:rsidR="007A4F73" w:rsidRPr="007A4F73" w:rsidRDefault="007A4F73" w:rsidP="007A4F73">
      <w:pPr>
        <w:pStyle w:val="BodyText"/>
      </w:pPr>
      <w:r w:rsidRPr="007A4F73">
        <w:t xml:space="preserve">The next morning, John and Sanda were enjoying their Sunday morning routine, coffee in bed.  The idea was to wake up slowly, relax a bit before starting the day and possibly, with Charlie’s permission, talk through anything they were too busy to discuss throughout the busy work week.  “You did an amazing job with that AR yesterday.  I’m very proud of you.”  John said, in a loving but serious tone. “It was fun, and anyone could shoot one of those.  They are so easy, no need to be proud of me."  “Well, I mean I’m proud that you overcame some intimidation of the gun itself and were not afraid to shoot it."   That didn’t come out exactly as John indented, but he got his point across.  “With things the way they’re going lately, it’s good for you to know how to use an AR.  You just never know."   It was still early, and Sanda wasn’t exactly in the mood for a doomsday discussion.  “Does it really matter?"  Sanda asked without really asking.  “First of all we live in an apartment.  How can we survive if the world goes to shit and we’re in an apartment?  And second of all would we really want to live in that kind of a world anyway?  We should buy a house, on a lot of land.  Plenty of space for our guns and we would own the property.  We could have our own garden, our own chickens.  During the communist occupation in Romania it was people who owned their own houses who were the best off."  </w:t>
      </w:r>
    </w:p>
    <w:p w:rsidR="007A4F73" w:rsidRPr="007A4F73" w:rsidRDefault="007A4F73" w:rsidP="007A4F73">
      <w:pPr>
        <w:pStyle w:val="BodyText"/>
      </w:pPr>
      <w:r w:rsidRPr="007A4F73">
        <w:t xml:space="preserve">“Well, one thing to consider.”  John paused to gather his thoughts as he took another sip of the hot black coffee.  “Let’s say all hell breaks loose and you’re an armed thug riding around in a truck with your gang.  Police are not an issue, they’re all at home trying to protect their families.  You drive around looking for food, drugs, weapons, whatever.  You drive down a deserted country road and see this nice looking house on a large plot of land.  There’s no neighbors, and </w:t>
      </w:r>
      <w:r w:rsidRPr="007A4F73">
        <w:lastRenderedPageBreak/>
        <w:t>the house is surrounded by woods on all sides except for the one facing the road.  If you were them, which would seem to be an easier target with a higher chance of scoring loot?  A well-off house in the country with no nosy neighbors, or an apartment in a gated complex?  An apartment which looks exactly like dozens of other apartments in the complex. With the house, the biggest risk is an older rich couple who probably have very few if any firearms along with little to no self-defense training.  The house, given its size and the land it is on promises all sorts of valuables inside.  Compare that to an apartment complex where they all look the same.  Apartments just blend in, and are generally not chock full of valuables.  Even if they were, which one would you pick?"  John felt he made a sound case for staying put.</w:t>
      </w:r>
    </w:p>
    <w:p w:rsidR="007A4F73" w:rsidRPr="007A4F73" w:rsidRDefault="007A4F73" w:rsidP="007A4F73">
      <w:pPr>
        <w:pStyle w:val="BodyText"/>
      </w:pPr>
      <w:r w:rsidRPr="007A4F73">
        <w:t>Sanda listened to John’s argument carefully, and then replied “I think we should own our own house."  Clearly John and Sanda had a ways to go before agreeing on this point.</w:t>
      </w:r>
    </w:p>
    <w:p w:rsidR="007A4F73" w:rsidRPr="007A4F73" w:rsidRDefault="007A4F73" w:rsidP="007A4F73">
      <w:pPr>
        <w:pStyle w:val="BodyText"/>
      </w:pPr>
      <w:r w:rsidRPr="007A4F73">
        <w:t xml:space="preserve">“Think about this.” John continued.  “The first few weeks would be the worst.  Mass panic, rioting, looting.  Remember Katrina?  Imagine that on a large scale.  Armed thugs were riding around the neighborhoods, guys with military-style weapons sitting in the back of the truck as they went house to house, breaking into homes and taking everything they could carry.  It took forever before the National Guard could get there, and this was only one city!"   John thought some more as Sanda was digesting what she was hearing.  “You have some big house in the country.  How do you protect that?  Imagine all the windows and doors.  You would need a small army both inside and outside just to defend your home to invading marauders.  There is no way we could ever handle that.  Your mom is just now learning how to handle a .22 rifle, which is just a squirrel gun.  My father, the retired police officer, hates guns and has admitted he’s a horrible shot.  My mom is apparently a better shot, although I have never seen her shoot and </w:t>
      </w:r>
      <w:r w:rsidRPr="007A4F73">
        <w:lastRenderedPageBreak/>
        <w:t>have no idea how much she knows about firearms.  And you are just now starting to get comfortable with an AR-15, but still have a lot to learn regarding loading the magazines yourself, clearing malfunctions, field stripping, and many other things."  John felt himself getting heated and took a breath attempting to quell any emotion on the subject so he could focus on the facts.</w:t>
      </w:r>
    </w:p>
    <w:p w:rsidR="007A4F73" w:rsidRPr="007A4F73" w:rsidRDefault="007A4F73" w:rsidP="007A4F73">
      <w:pPr>
        <w:pStyle w:val="BodyText"/>
      </w:pPr>
      <w:r w:rsidRPr="007A4F73">
        <w:t>“Well I don’t think the world is coming to an end just yet.  Maybe you’re right about the apartment, I don’t know.  I need to go cook us breakfast."</w:t>
      </w:r>
    </w:p>
    <w:p w:rsidR="007A4F73" w:rsidRPr="007A4F73" w:rsidRDefault="007A4F73" w:rsidP="007A4F73">
      <w:pPr>
        <w:pStyle w:val="BodyText"/>
      </w:pPr>
      <w:r w:rsidRPr="007A4F73">
        <w:t xml:space="preserve">This was typical of many discussions where John and Sanda were stifled by very different ideology.  A little back and forth until Sanda had enough of the topic which was then abruptly replaced with an urgent household chore.  John learned over the years not to push too much.  It was best to let Sanda percolate on his ideas for a period of time before bringing up the topic again.  Usually when repeating this strategy John and Sanda would eventually settle on common ground.  </w:t>
      </w:r>
    </w:p>
    <w:p w:rsidR="007A4F73" w:rsidRPr="007A4F73" w:rsidRDefault="007A4F73" w:rsidP="007A4F73">
      <w:pPr>
        <w:pStyle w:val="BodyText"/>
      </w:pPr>
      <w:r w:rsidRPr="007A4F73">
        <w:t xml:space="preserve">On the weekend, lately, breakfast typically consisted of eggs and grits.  Grits were either met with a look of disgust, or considered a novelty up north.   After moving back to Florida, it seemed eating eggs and grits helped to solidify the reality that John and Sanda were really living back in the south.  Plus, Sanda had managed to figure out a way to cook the eggs sunny side up, perfectly without overcooking and without breaking the yolk.  The eggs were gently placed on a bed of creamy grits, which of course were never instant grits.  This generally leading to a quote from the movie My Cousin </w:t>
      </w:r>
      <w:proofErr w:type="spellStart"/>
      <w:r w:rsidRPr="007A4F73">
        <w:t>Vinny</w:t>
      </w:r>
      <w:proofErr w:type="spellEnd"/>
      <w:r w:rsidRPr="007A4F73">
        <w:t>, which was fitting given John and Sanda had recently moved to the south from downtown Chicago.</w:t>
      </w:r>
    </w:p>
    <w:p w:rsidR="007A4F73" w:rsidRPr="007A4F73" w:rsidRDefault="007A4F73" w:rsidP="007A4F73">
      <w:pPr>
        <w:pStyle w:val="BodyText"/>
      </w:pPr>
      <w:r w:rsidRPr="007A4F73">
        <w:lastRenderedPageBreak/>
        <w:t xml:space="preserve">As with most weekends, they are over in the blink of an eye, and as Sunday night sets in John and Sanda’s minds begin to consider yet another long work week ahead.  Even Charlie, the little white </w:t>
      </w:r>
      <w:proofErr w:type="spellStart"/>
      <w:r w:rsidRPr="007A4F73">
        <w:t>Papillon</w:t>
      </w:r>
      <w:proofErr w:type="spellEnd"/>
      <w:r w:rsidRPr="007A4F73">
        <w:t xml:space="preserve"> with black patches somehow senses the weekend is over and begins to mope.  One last check of the ‘breaking news’ to see if anyone else has been shot or blown up or bombed before bedtime.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1" w:name="_Toc438984369"/>
      <w:r w:rsidRPr="007A4F73">
        <w:lastRenderedPageBreak/>
        <w:t>The Caliber</w:t>
      </w:r>
      <w:bookmarkEnd w:id="11"/>
    </w:p>
    <w:p w:rsidR="007A4F73" w:rsidRPr="007A4F73" w:rsidRDefault="007A4F73" w:rsidP="007A4F73">
      <w:pPr>
        <w:pStyle w:val="BodyText"/>
      </w:pPr>
    </w:p>
    <w:p w:rsidR="007A4F73" w:rsidRPr="007A4F73" w:rsidRDefault="007A4F73" w:rsidP="007A4F73">
      <w:pPr>
        <w:pStyle w:val="BodyText"/>
      </w:pPr>
      <w:r w:rsidRPr="007A4F73">
        <w:t xml:space="preserve">It was a relatively quiet work week.  Still grueling, boring, and long, but quiet both on the work front and little of any significance in the world news.  The weekend was approaching, and John’s parents were planning an overnight visit.  They would arrive Friday evening, stay the night and leave on Saturday to give John and Sanda some free time before starting another work week.  John’s parents Jim and Liz loved lobster.  They had lived in Florida their entire lives, and Jim having been a police officer for thirty-five years was very down to earth.  He was also not the person most people would associate with a hardened, retired cop.  Jim loved animals to a fault, and did not believe in killing any animal, including most insects.  Although he was quick to enjoy a nice steak, veal rib chop, duck, pheasant, and especially lobster.  Jim loved eating meat, but didn’t want to think about where it came from.  For this reason, John often got some adverse pleasure from watching his father squirm and mumble profanities while he took four live lobsters, dropping each one head first into a large pot of boiling water.  More recently Jim was horrified to learn that John had switched to steaming the live lobsters!  John found it cooked the meat more delicately, with much less excess water when cracking the shells open.  John’s mother had no such reservations, and enjoyed snapping photos of the live lobsters John would hold up prior to their hot water bath.  As a final jab to poor Jim she would often give the lobsters names as each were dunked into the hot tub.  While the lobsters were warming up, John reached under a cabinet and pulled out a heavy iron skillet.  Placing it on one of the two large burners of the apartment’s crappy stove top, he turned the heat up just under high and dropped a pad of butter into the skillet.  As the butter began to slide around, finding its way to the lowest area of the </w:t>
      </w:r>
      <w:r w:rsidRPr="007A4F73">
        <w:lastRenderedPageBreak/>
        <w:t xml:space="preserve">skillet, John seasoned a </w:t>
      </w:r>
      <w:proofErr w:type="spellStart"/>
      <w:r w:rsidRPr="007A4F73">
        <w:t>ribeye</w:t>
      </w:r>
      <w:proofErr w:type="spellEnd"/>
      <w:r w:rsidRPr="007A4F73">
        <w:t xml:space="preserve"> steak on each side with freshly ground sea salt and black pepper.  With a wooden spatula John spread the butter, now fully melted and starting to boil, around the skillet.  He then gently laid the </w:t>
      </w:r>
      <w:proofErr w:type="spellStart"/>
      <w:r w:rsidRPr="007A4F73">
        <w:t>ribeye</w:t>
      </w:r>
      <w:proofErr w:type="spellEnd"/>
      <w:r w:rsidRPr="007A4F73">
        <w:t xml:space="preserve"> in the center of the skillet and enjoyed the sizzling concert accompanied with the wonderful aroma of charring steak.  The oven chirped twice, indicating it was now preheated to 400 degrees.  John would leave the steak untouched on the skillet for roughly two minutes, giving it a nice char.   Another timer fired off and John flipped the steak with a set of metal tongs, topped the steak with a small pad of butter for good measure and placed the skillet in the oven.   John and his wife enjoyed their steaks medium rare, more rare than medium.  John had the cook time for their steaks down to muscle memory, but this steak was for Granny.  John had to keep reminding himself to double or maybe triple the cook time to remove nearly all of the pink for Granny’s semi-well-done steak.   John and Sanda worked together in the small apartment kitchen, John checking on the steamed lobsters while Sanda put the finishing touches on the side dishes.  While John and his wife cooked, Jim protested the lobster massacre in disgust until the beautiful bright red lobsters were elegantly plated and paired with a fine Champagne, often </w:t>
      </w:r>
      <w:proofErr w:type="spellStart"/>
      <w:r w:rsidRPr="007A4F73">
        <w:t>Taittinger</w:t>
      </w:r>
      <w:proofErr w:type="spellEnd"/>
      <w:r w:rsidRPr="007A4F73">
        <w:t xml:space="preserve">.   This is when Jim’s complaining ironically turned to moans of ecstasy as he dipped the warm lobster meat into the bubbling lemon-butter sauce, which was kept warm with a small candle just below the container.  Jim enjoyed the buttery, savory lobster meat and sipped the fine Champagne, raving about how great everything tasted.  John’s mom was ripping the tail off a lobster.  John was cracking a large lobster claw which managed to shoot a small amount of hot lobster juice onto his wife’s shirt; Jim quickly seizing the opportunity to hint at sexual innuendo which everyone was expecting.  Granny was working hard to cut off a piece of her well-done steak.  These were the moments John and Sanda has </w:t>
      </w:r>
      <w:r w:rsidRPr="007A4F73">
        <w:lastRenderedPageBreak/>
        <w:t>missed for the past eighteen years.  “It really was nice,” John thought, “back together, having dinners again as a family."</w:t>
      </w:r>
    </w:p>
    <w:p w:rsidR="007A4F73" w:rsidRPr="007A4F73" w:rsidRDefault="007A4F73" w:rsidP="007A4F73">
      <w:pPr>
        <w:pStyle w:val="BodyText"/>
      </w:pPr>
      <w:r w:rsidRPr="007A4F73">
        <w:t xml:space="preserve">After dinner, the family sat around and John talked about the recent excursion to the gun range with Sanda’s mom.  “Did you shoot the fifty cal?"  Jim asked, with a hint of sarcasm.  Before John could respond Jim added, “You know those things can take out a tank!  Why on earth you would need anything like that is beyond me."  Had this not been the first time this discussion had occurred John would have been more surprised at Jim’s lack of firearm knowledge, given he was a retired police officer with thirty-five years of experience.  To Jim, caliber was the only reference for any given ‘bullet’.  John attempted to explain, again, that caliber was nothing more than the diameter of the projectile.  John using terms such as ‘diameter’ and ‘projectile', verbiage many retired street cops frowned upon.  “So any projectile,” John explained, “also known as a bullet, with a diameter of a half inch is considered a fifty caliber.   Knowing only the caliber of the bullet gives you no further information on the actual power of the entire cartridge, nor which firearm can fire it.”  Jim looked at John, faking a confused expression.  John owned two fifty caliber handguns, the Desert Eagle and the Smith and Wesson 500.  John continued his lecture, “Neither of these can ‘take out a tank’.”  John knew Jim was thinking of the 50 BMG.  Rather than trying to explain, again, the differences between fifty caliber ammunition, John stepped away and retrieved three cartridges.  Placing them one at a time in his father's hands, “This is a .50 AE which is shot by the Desert Eagle pistol.  This is the smallest fifty-caliber round."  He placed the sort, fat live cartridge in Jim’s hand for him to inspect.  “Now compare this to the 500 Magnum.  This is shot by the Smith and Wesson 500 revolver."  The 500 Magnum cartridge looked just like a longer version of the .50 AE, but when shot delivered </w:t>
      </w:r>
      <w:proofErr w:type="spellStart"/>
      <w:r w:rsidRPr="007A4F73">
        <w:t>roughtly</w:t>
      </w:r>
      <w:proofErr w:type="spellEnd"/>
      <w:r w:rsidRPr="007A4F73">
        <w:t xml:space="preserve"> twice the </w:t>
      </w:r>
      <w:r w:rsidRPr="007A4F73">
        <w:lastRenderedPageBreak/>
        <w:t>power.  “These are both handgun rounds.  They are both fifty caliber.  And neither of these can take out a tank.  An elephant maybe, but not a tank.”  Finally, John pulled out a live 50 BMG round and placed the massive five-and-a-half-inch round in his father's hand, dwarfing the other two handgun rounds.  “My god!” Granny exclaimed, shaking her head with contempt.  “Now this is what you are thinking of.  It is also fifty caliber, just like the other two.  You can see the diameter, or thickness, of all three bullets are a half inch, but everything else is different. I’m not sure that the 50 BMG can take out a tank.  It’s only around five times more powerful than that 500 magnum.  It is also a rifle round, not a handgun round."  Jim understood the lesson, but did not understand his son’s fascination with firearms and was a bit concerned.  Sitting on the couch Jim grasped the massive 50 BMG round in his right hand and looked up at John.  “You have something that can shoot this?”  “Not yet.” John thought silently to himself.  “No, I was only trying to buy one round but I couldn’t find anyone who would sell me just a single round.  The local gun store had a great deal on a box of ten, so I bought a box, just to have for educational purposes.”  John sensed that his father was growing increasingly more uncomfortable.  He retrieved the three rounds and placed them back into safe storage.  It was getting late, and John helped Granny walk back to her apartment next door.  She had been living for many years alone in Jacksonville.  Her house was becoming more of a burden than she could handle.  An apartment became available next to where John and Sanda were living, and Granny decided she would be better off living there than alone in her aging house in Jacksonville.  A small apartment would require very little cleaning, and maintenance was handled by the complex.  She also slept better at night knowing John and Sanda were just next door.</w:t>
      </w:r>
    </w:p>
    <w:p w:rsidR="007A4F73" w:rsidRPr="007A4F73" w:rsidRDefault="007A4F73" w:rsidP="007A4F73">
      <w:pPr>
        <w:pStyle w:val="BodyText"/>
      </w:pPr>
    </w:p>
    <w:p w:rsidR="007A4F73" w:rsidRPr="007A4F73" w:rsidRDefault="007A4F73" w:rsidP="00B00D14">
      <w:pPr>
        <w:pStyle w:val="BodyText"/>
        <w:jc w:val="center"/>
        <w:outlineLvl w:val="2"/>
      </w:pPr>
      <w:bookmarkStart w:id="12" w:name="_Toc438984370"/>
      <w:r w:rsidRPr="007A4F73">
        <w:lastRenderedPageBreak/>
        <w:t>The Purchase</w:t>
      </w:r>
      <w:bookmarkEnd w:id="12"/>
    </w:p>
    <w:p w:rsidR="007A4F73" w:rsidRPr="007A4F73" w:rsidRDefault="007A4F73" w:rsidP="007A4F73">
      <w:pPr>
        <w:pStyle w:val="BodyText"/>
      </w:pPr>
    </w:p>
    <w:p w:rsidR="007A4F73" w:rsidRPr="007A4F73" w:rsidRDefault="007A4F73" w:rsidP="007A4F73">
      <w:pPr>
        <w:pStyle w:val="BodyText"/>
      </w:pPr>
      <w:r w:rsidRPr="007A4F73">
        <w:t xml:space="preserve">John’s parents headed back to Jacksonville early Saturday, having several things which they needed to get done, and knowing John and Sanda had plenty of household chores to finish before the upcoming work week.  The rest of the day flew by, as most Saturdays did, and Sunday morning came much earlier than expected.  John and Sanda were never at risk of over sleeping, Charlie could be relied on for that.  He was on a schedule which started at 5am Monday through Friday, and for him the weekend was no exception.  One strategy was to play with Charlie on Friday and Saturday nights, keeping him up later than normal with the hopes that he would let them sleep in until 7am, if they were lucky.    John was propped up slightly in bed, still half asleep, trying to take the first few sips of coffee.  Sanda was next to him, sitting upright, practicing her multitasking skills as she took sips of coffee in between throwing toys for Charlie to quickly retrieve.  Sanda turned on the television, already tuned to CNN which was covering the details of a man arrested in London for attempting to behead a passenger riding the Underground.  “Turn it off.”  John demanded.  He hated a blaring television first thing in the morning and it was too early to hear about yet another terror attack.  Sanda sighed and turned off the television.  “I think you might be right about staying in the apartment.”  Sanda mumbled trying to hold back a yawn.  “Can you buy some barbed wire?”  Sanda asked.  Only four sips into his first cup of coffee, John wasn’t sure if he heard the question correctly.  “You want me, to buy barbed wire?”  “Yes, we will need it if someone breaks through the window, it will slow them down.”   John thought about the scenario for a minute.  Stocking up on guns and ammo seemed perfectly reasonable at this point to John, having slowly amassed quite a collection over the past </w:t>
      </w:r>
      <w:r w:rsidRPr="007A4F73">
        <w:lastRenderedPageBreak/>
        <w:t xml:space="preserve">few years.   Buying barbed wire, however, felt radical.  Actually ridiculous.  Ironically most people wouldn’t think twice about purchasing a box of barbed wire but would consider purchasing an AR-15 ‘assault rifle’ very extreme and possibly outrageous.  “Can you buy barbed wire on Amazon.com?”  Sanda asked.  Now curious, John opened the Amazon.com app on his phone and searched for barbed wire.  “Actually, yeah.  You can buy a box of it.  Class III Galvanized 15.5 gauge barbed wire.  You actually want me to buy this??”  John asked, not really believing he was having this conversation.  “I think it would be a good idea.” Sanda confirmed.  “What is your idea here?  You plan to just string up barbed wire around the inside of each window?”  “Actually, “Sanda thought, “we need plywood too.  And the plywood would keep people from breaking through the window and just coming in.  If they did break the window and kicked in the plywood then they would have to deal with the barbed wire.  Do you have a nail gun?”  John was fully awake now.  Still not fully believing where this conversation was headed.  However ridiculous John found his wife’s questions to be, he couldn’t argue that her scenario wasn’t a possibility.  “If the power were to go out,” Sanda added, “and a window were to get broken, for whatever reason, then you would be exposed to the elements outside.  You must have some way to keep not just people out but also the animals, insects, and other creatures which thrive in central Florida.”  John had never considered this point, and was a bit disappointed in himself for not having thought of it.  “Okay, so I guess I’ll buy a box of barbed wire.  Of course I’ll need special gloves to handle it.  Luckily they sell those on Amazon.com as well.  Oh cool, a battery powered nail gun which has an internal air compressor the battery instantly turns on when the trigger is pressed and shoots out two inch nails!”  John had been wanting a nail gun anyway after watching Denzel Washington take out several bad guys in the movie The </w:t>
      </w:r>
      <w:r w:rsidRPr="007A4F73">
        <w:lastRenderedPageBreak/>
        <w:t xml:space="preserve">Equalizer.  “Okay, so in a few days we will be receiving a few packages from Amazon.com.  We will have everything but the plywood.  If you want I can get that at Home Depot.”  John still couldn’t believe he was having this conversation with his wife, and was in utter disbelieve that within the past few minutes he had just purchased a cordless nail gun and a box of barbed wire along with the special gloves needed to handle said barbed wire.  He felt with this move it was becoming more difficult to clearly separate himself from those ‘nut job’ </w:t>
      </w:r>
      <w:proofErr w:type="spellStart"/>
      <w:r w:rsidRPr="007A4F73">
        <w:t>Preppers</w:t>
      </w:r>
      <w:proofErr w:type="spellEnd"/>
      <w:r w:rsidRPr="007A4F73">
        <w:t xml:space="preserve">.  At least he wasn’t stocking up on a year’s supply of canned foods, MRE’s, bottled water, toilet paper, ad infinitum.  His plan was simple.  If, and that’s a very big if, things broke bad the plan was to hunker down in the low-key apartment for a few weeks.  Keep a low profile and wait for the chaos to die down.  If anyone tried to break in and threaten his family he had that covered.  When the dust settled John would rely on his supply of guns and ammo as a base for rebuilding their lives in whatever was left after whatever calamity had occurred.  John had little faith in paper currency.  The United States dollar was held up by nothing more than faith.  Never a religious man, John had a fundamental problem with faith his entire life.  The government was in close to twenty trillion dollars of debt to foreign countries.  Recently China began to sell their U.S. debt to Japan.  The Euro was crashing, and was soon to be on par with the dollar.  The stock market was a roller coaster ride, up three percent one day, down three percent the next.   John was worried that the U.S. debt would eventually reach a level so high that the government would begin defaulting on their payments.  If this happened the house of cards would fall fast.  The faith, which was the glue holding the structure together, would dissolve.  The U.S. dollar wouldn’t be worth the cotton it was printed on.  John figured that small caliber ammunition, such as the .22 LR, would be most likely to take the place of the dollar as the new form of currency.  </w:t>
      </w:r>
      <w:r w:rsidRPr="007A4F73">
        <w:lastRenderedPageBreak/>
        <w:t xml:space="preserve">Hunting small game efficiently required small caliber weapons, and the .22 long rifle had been used for this purpose for decades.  There were millions of grey squirrels in central Florida, and John figured that once the canned goods ran out anyone still left would be eating a lot of squirrel.  The .22 LR cartridge was relatively inexpensive at around ten cent per round.  The problem was that it was nearly impossible to find.  Where once the shelves at </w:t>
      </w:r>
      <w:proofErr w:type="spellStart"/>
      <w:r w:rsidRPr="007A4F73">
        <w:t>Walmart</w:t>
      </w:r>
      <w:proofErr w:type="spellEnd"/>
      <w:r w:rsidRPr="007A4F73">
        <w:t xml:space="preserve"> were stocked full of this ammunition, they had been wiped clean for years.  There were even conspiracy theories rampant on internet forums, everyone with different explanations for why there was such a shortage of .22 LR ammo.  John also struggled to find .22 LR ammo, which he was needing more of lately as his wife started to shoot over two hundred and fifty rounds with each weekend excursion to the range.  He did not want to limit her progress, and was lucky enough to stumble upon an online bulk order sale, which after shipping brought the price per round close to ten cent.  “Close enough!” John thought, and took the opportunity to stock up.  He was also hoping Sanda would soon switch to practicing more with the .380 or 9 millimeter handguns, or even better, the AR-15.  Of course the ammo was much more expensive, but at least it was readily available in bulk.  There were also many wild, feral hogs in central Florida.  One of these could feed a small family for weeks, but they would have to be hunted, and not with a .22 rifle.  They were also dangerous, especially a sow protecting her young.  Many hunters were either killed or rushed to the emergency room with life-threatening injuries after encountering a wild hog.  The pigs had a knack for using their sharp tusks to sever the femoral artery which runs along the upper thigh of each person’s legs.  Significant damage to this artery resulted in massive blood loss and frequently death.  Despite this, John knew you couldn’t live on squirrels indefinitely and thought about his .308 caliber M&amp;P 10 rifle, which was essentially a larger version of his AR-15.  </w:t>
      </w:r>
      <w:r w:rsidRPr="007A4F73">
        <w:lastRenderedPageBreak/>
        <w:t>The .308 caliber round was the modern version of the older thirty-ought-six cartridge.  While slightly less powerful, it was more than sufficient to take down a wild boar of any size.  “More dangerous than the wild boar,” John thought, “would be the other people in the deep woods also armed and trying to procure food.”  John was a very good shot, very confident with all types of firearms.  But within his small family he was the only person with sufficient training to deal with armed threats.  Hunting for wild boar alone in the woods carried a serious risk, if running into three, hell even two other armed men also desperate to feed and protect their families.   John noted this as a problem and decided to revisit this later.</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3" w:name="_Toc438984371"/>
      <w:r w:rsidRPr="007A4F73">
        <w:lastRenderedPageBreak/>
        <w:t>The Grill</w:t>
      </w:r>
      <w:bookmarkEnd w:id="13"/>
    </w:p>
    <w:p w:rsidR="007A4F73" w:rsidRPr="007A4F73" w:rsidRDefault="007A4F73" w:rsidP="007A4F73">
      <w:pPr>
        <w:pStyle w:val="BodyText"/>
      </w:pPr>
    </w:p>
    <w:p w:rsidR="007A4F73" w:rsidRPr="007A4F73" w:rsidRDefault="007A4F73" w:rsidP="007A4F73">
      <w:pPr>
        <w:pStyle w:val="BodyText"/>
      </w:pPr>
      <w:r w:rsidRPr="007A4F73">
        <w:t xml:space="preserve">Another weekend gone, and another Monday arrives.  Monday's were difficult for everyone.  Even Charlie somehow knew the weekend was over and showed his disapproval by curling up in a corner, moping while John and Sanda got ready for work.  There were many distractions at work lately.  Combined with the approaching holidays, many programmers spent some of their work day reading the latest "Breaking News" on the internet and discussing the recent drama from the ongoing political debates.  John was no exception, taking a break from reading the news to fix a simple software bug someone brought to his attention.  After dragging through the day, John finally headed towards home.   His </w:t>
      </w:r>
      <w:r w:rsidR="005D7E16">
        <w:t>cell-phone</w:t>
      </w:r>
      <w:r w:rsidRPr="007A4F73">
        <w:t xml:space="preserve"> rang.   "Hey Sanda."  "Hey I was thinking do you want to go to the Korean place tonight?"  Sanda asked talking through the integrated microphone hidden somewhere around the driver's seat.  It sounded as if Sanda was talking with aluminum foil over her mouth while standing outside during a hurricane.  "Sure, sounds good." John replied, hoping this would end the noisy call.  "Okay, I'll be home in about thirty minutes."  "Okay, talk with you later, bye."  John ended the call.  </w:t>
      </w:r>
    </w:p>
    <w:p w:rsidR="007A4F73" w:rsidRPr="007A4F73" w:rsidRDefault="007A4F73" w:rsidP="007A4F73">
      <w:pPr>
        <w:pStyle w:val="BodyText"/>
      </w:pPr>
      <w:r w:rsidRPr="007A4F73">
        <w:t xml:space="preserve">Later that evening John and Sanda walked to the nearby Korean restaurant, and decided for the first time to try their "Korean BBQ Experience."   This involved selecting an assortment of thinly sliced pork and beef which you cook yourself at your own table using a small gas grill, which looked more like a wok flipped upside down.  Onions, garlic, and jalapeno peppers were also placed on the grill aside the sizzling meats.  The thinly sliced meats cooked quickly, flipping them with a pair of tongs for a quick sear on the other side, they were removed from the grill and placed into a large piece of Romaine lettuce.  Using the lettuce as you would a taco shell, the </w:t>
      </w:r>
      <w:r w:rsidRPr="007A4F73">
        <w:lastRenderedPageBreak/>
        <w:t xml:space="preserve">seared meat was topped with the grilled onions, a slice of garlic, a couple jalapeno slices depending on your tolerance for heat, and drizzled with a spicy </w:t>
      </w:r>
      <w:proofErr w:type="spellStart"/>
      <w:r w:rsidRPr="007A4F73">
        <w:t>Sriracha</w:t>
      </w:r>
      <w:proofErr w:type="spellEnd"/>
      <w:r w:rsidRPr="007A4F73">
        <w:t xml:space="preserve"> sauce.  The first bite yielded an amazing combination of textures and flavors.  The warm meat and spicy sauce cooled by the crunchy lettuce.  "Okay, that's it.  We're doing this at home!"  Sanda said with a huge smile and wide eyes.  One of her favorite things was to reproduce at home a unique culinary experience from a restaurant.  She had already mastered gourmet fondue after dining at a great restaurant in Zürich.  The following day Sanda stopped by a local Korean grocery store on her way home from work and purchased everything required, including the grill, which used the small propane tanks popular with campers.   Her plan for Friday evening's dinner, taking a break from the traditional baked salmon steaks, was to perfectly reproduce an authentic Korean barbeque at home.  Well, at least as authentic as she had experienced at the Korean restaurant.  John really enjoyed the Korean barbeque, but didn't feel they needed yet another 'appliance'.  He later realized though, while staring at the bright blue flame heating the inverted wok grilling surface, that this device would be extremely useful if the power were to go out.  Aside from any 'doomsday' talk, John and Sanda were now living in hurricane country.  Some people living in rural areas were equipped with large generators, and had no problems surviving for weeks without power after a major hurricane.  This was one big disadvantage to apartment life, and John figured a small indoor propane grill could come in handy.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4" w:name="_Toc438984372"/>
      <w:r w:rsidRPr="007A4F73">
        <w:lastRenderedPageBreak/>
        <w:t>The Purse</w:t>
      </w:r>
      <w:bookmarkEnd w:id="14"/>
    </w:p>
    <w:p w:rsidR="007A4F73" w:rsidRPr="007A4F73" w:rsidRDefault="007A4F73" w:rsidP="007A4F73">
      <w:pPr>
        <w:pStyle w:val="BodyText"/>
      </w:pPr>
    </w:p>
    <w:p w:rsidR="007A4F73" w:rsidRPr="007A4F73" w:rsidRDefault="007A4F73" w:rsidP="007A4F73">
      <w:pPr>
        <w:pStyle w:val="BodyText"/>
      </w:pPr>
      <w:r w:rsidRPr="007A4F73">
        <w:t xml:space="preserve">The next day Sanda was preparing to head out to enjoy one of her favorite activities, hunting.  She would spend all day going from store to store, searching for the best deal on a decorative pillow or lamp shade.  It was the holiday season, and the entire family would once again be dining at John and Sanda’s place.  Thanksgiving was a success, and the bar was now set very high for Christmas dinner.  There were now a total of five artificial Christmas trees within the two-bedroom apartment.  One in each bedroom.  A very large, and expensive, tree between the living room and dining room area.  Without close inspection it was impossible to tell the tree was artificial.  This tree was very special to Sanda, adorned with only the best ornaments, extremely delicate and mostly made in Poland.  Many ornaments represented the special places in Europe Sanda and John has visited many times on vacation.  There were a few red phone booths in the style of those lining the streets of London.  There was a Santa sitting with the Eifel Tower in the background.  One of her favorites was a gift from John, an ornament of the historic Marshall Field's clock in downtown Chicago.  Sanda took Christmas decorations very seriously.  Her trees were a work of art and she was extremely proud of them.  With Christmas fast approaching there was much work to do, making the little apartment as warm and inviting as possible for her and John’s family.  Sanda grabbed her keys, </w:t>
      </w:r>
      <w:r w:rsidR="005D7E16">
        <w:t>cell-phone</w:t>
      </w:r>
      <w:r w:rsidRPr="007A4F73">
        <w:t xml:space="preserve">, and purse.  “Ok babe, I’ll be back later.  I love you.”  She said as John sat in his recliner, computer in lap, clicking away on the keyboard.   “Are you going to take a gun with you?”  John asked just as Sanda placed her hand on the front door knob.  “John, really?  I don’t have time for this shit.  I have a million things to do.”  “Okay.” John answered, still looking at his computer screen.  Sanda had received her Florida </w:t>
      </w:r>
      <w:r w:rsidRPr="007A4F73">
        <w:lastRenderedPageBreak/>
        <w:t xml:space="preserve">concealed weapons permit several months ago but had never used it.  She was still uncomfortable with firearms, despite making huge strides at the range.  The gun range had rules and procedures, which Sanda loved, possibly instilled as a child growing up in communist Romania.  Walking around town with a concealed loaded gun was another matter totally.   Plus, Sanda had said many times to John that she could never kill someone.  Shoot them in the leg maybe, fire a warning shot possibly.  But shooting and killing a human being, regardless of how bad they were or what threat they presented; she just didn’t have it in her to actually take the life of another person.  “Fine! I’ll take the twenty-two with me.  Do you have a holster for it?”  Placing his laptop on the ground as he stood up from the recliner, “I think the </w:t>
      </w:r>
      <w:proofErr w:type="spellStart"/>
      <w:r w:rsidRPr="007A4F73">
        <w:t>Glock</w:t>
      </w:r>
      <w:proofErr w:type="spellEnd"/>
      <w:r w:rsidRPr="007A4F73">
        <w:t xml:space="preserve"> three-eighty holster might work for the twenty-two.”  He walked into the bedroom and retrieved his .380 caliber </w:t>
      </w:r>
      <w:proofErr w:type="spellStart"/>
      <w:r w:rsidRPr="007A4F73">
        <w:t>Glock</w:t>
      </w:r>
      <w:proofErr w:type="spellEnd"/>
      <w:r w:rsidRPr="007A4F73">
        <w:t xml:space="preserve"> 42, sliding it from its pocket holster.  He then found the Walther p22 pistol, and gently slid it into the pocket holster with amazement as it was a near perfect fit.  “It fits very well, here try this.”  John handed the holstered .22 pistol to his wife and she began rearranging the contents of her small purse, attempting to fit the rather oversized pistol.  With some effort she was able to wrangle the gun into her purse along with her wallet, sunglasses, car keys, </w:t>
      </w:r>
      <w:r w:rsidR="005D7E16">
        <w:t>cell-phone</w:t>
      </w:r>
      <w:r w:rsidRPr="007A4F73">
        <w:t xml:space="preserve">, and a multitude of other items commonly found in a woman’s purse.  After a major rearrangement of the handbag’s contents Sanda looked down, into the overcrowded purse, shaking her head.  The butt of the pistol clearly visible with the purse unzipped.  “Just so you know,” John said softly, “Florida does not have open carry.  Not yet anyway.  So if you are going to carry a gun in your purse you need to discretely unzip it to remove your wallet before you get to the counter.  You don’t want to walk up to the counter, unzip your purse where everyone can see your gun as you dig around looking for your wallet.”  “Yeah, see this is exactly </w:t>
      </w:r>
      <w:r w:rsidRPr="007A4F73">
        <w:lastRenderedPageBreak/>
        <w:t xml:space="preserve">why I shouldn’t be doing this!”  Sanda protested.  “This gun sticks out like a sore thumb.  Let me see the three-eighty.”  John removed the .22 pistol from the pocket holster and carefully slid the .380 caliber </w:t>
      </w:r>
      <w:proofErr w:type="spellStart"/>
      <w:r w:rsidRPr="007A4F73">
        <w:t>Glock</w:t>
      </w:r>
      <w:proofErr w:type="spellEnd"/>
      <w:r w:rsidRPr="007A4F73">
        <w:t xml:space="preserve"> 42 back into the holster.  “The </w:t>
      </w:r>
      <w:proofErr w:type="spellStart"/>
      <w:r w:rsidRPr="007A4F73">
        <w:t>Glock</w:t>
      </w:r>
      <w:proofErr w:type="spellEnd"/>
      <w:r w:rsidRPr="007A4F73">
        <w:t xml:space="preserve"> is slightly smaller in size than the twenty-two, and since it’s totally black it shouldn’t stand out so much.”  Sanda placed the </w:t>
      </w:r>
      <w:proofErr w:type="spellStart"/>
      <w:r w:rsidRPr="007A4F73">
        <w:t>Glock</w:t>
      </w:r>
      <w:proofErr w:type="spellEnd"/>
      <w:r w:rsidRPr="007A4F73">
        <w:t xml:space="preserve"> into her handbag and further reorganized several objects trying to achieve the best concealment.  “This doesn’t have a safety right?”  John was sure Sanda already knew the answer and was slightly irritated at the question.  “</w:t>
      </w:r>
      <w:proofErr w:type="spellStart"/>
      <w:r w:rsidRPr="007A4F73">
        <w:t>Glock</w:t>
      </w:r>
      <w:proofErr w:type="spellEnd"/>
      <w:r w:rsidRPr="007A4F73">
        <w:t xml:space="preserve"> conducted an extensive study and found that thumb safeties caused far more problems than they solved.  Officers would often forget if their gun was on safe or fire and even a slight hesitation in a gun fight can be life threatening.”  Felling confident with his lecture Sanda quickly retorted, “I want my gun to have a safety.  You don’t understand having a gun in a purse where there are keys and other things everywhere.  What if the gun falls out of the holster?  Do you have a holster with a button strap that can secure it within the holster?”  “No.” John answered.  “I don’t have anything like that.”  “Okay, I’m not doing this now.”  Sanda removed the holstered </w:t>
      </w:r>
      <w:proofErr w:type="spellStart"/>
      <w:r w:rsidRPr="007A4F73">
        <w:t>Glock</w:t>
      </w:r>
      <w:proofErr w:type="spellEnd"/>
      <w:r w:rsidRPr="007A4F73">
        <w:t xml:space="preserve"> from her purse and placed it on the kitchen high-top counter.  “Please go to the gun store and get me a holster with a button strap so the gun will not fall out of the holster.  Then maybe I’ll reconsider carrying it in my purse.”  Growing more agitated John said, “If you want to buy a holster you should come with me.  Otherwise whatever I buy you’ll have some problem with it and I’ll just have to take it back.”  The conversation got louder.  “I don’t have time for this shit!  I have a million things to do.  Just do it!”  Sanda was getting downright pissed, having already spent over thirty minutes she didn’t have messing around with guns and holsters which she didn’t like in the first place.  In a rush and now very flustered Sanda grabbed her things and headed out the door.  As usual, Charlie </w:t>
      </w:r>
      <w:r w:rsidRPr="007A4F73">
        <w:lastRenderedPageBreak/>
        <w:t xml:space="preserve">protested her departure with incessant loud barking.  “Charlie, no bark!” John said loudly to Charlie while raising his index finger.  Usually this worked but this time Charlie was not backing down.  Probably picking up on John and Sanda’s heated conversation, Charlie was riled up and John had to repeat the “No Bark!” command several time before Charlie switched to a muffled, half-bark.  </w:t>
      </w:r>
    </w:p>
    <w:p w:rsidR="007A4F73" w:rsidRPr="007A4F73" w:rsidRDefault="007A4F73" w:rsidP="007A4F73">
      <w:pPr>
        <w:pStyle w:val="BodyText"/>
      </w:pPr>
      <w:r w:rsidRPr="007A4F73">
        <w:t xml:space="preserve">John slipped his 9 millimeter </w:t>
      </w:r>
      <w:proofErr w:type="spellStart"/>
      <w:r w:rsidRPr="007A4F73">
        <w:t>Glock</w:t>
      </w:r>
      <w:proofErr w:type="spellEnd"/>
      <w:r w:rsidRPr="007A4F73">
        <w:t xml:space="preserve"> 43 into the pocket of his cargo shorts and headed to the local gun store.  Walking into the store he had been to countless times, he was instantly greeted by Trevor, who seemed to practically live there.  “Hey John how are you man? It’s been awhile.”  Trevor and John weren’t exactly friends, but definitely solid acquaintances.  Trevor had taught John several valuable tips, especially with military-style semiautomatic rifles, which John purchased several from Trevor over the past two years.  John walked up to the glass counter, which contained three shelves filled with an assortment of semiautomatic pistols.  “So my wife is wanting to carry her </w:t>
      </w:r>
      <w:proofErr w:type="spellStart"/>
      <w:r w:rsidRPr="007A4F73">
        <w:t>Glock</w:t>
      </w:r>
      <w:proofErr w:type="spellEnd"/>
      <w:r w:rsidRPr="007A4F73">
        <w:t xml:space="preserve"> 42 in her purse, but is concerned about the gun sliding out of the pocket holster I have for it.  She is looking for some type of holster which has a strap which would come around the back of gun just under the slide and snap into a button.  Would you happen to have anything like that?”  “Let me see.”  Trevor said as he walked around from behind the counter and searched through a variety of holsters packaged in plastic and hanging from rods on a display stand.  Trevor quickly grabbed one of the holsters and walked back to the counter.  “Can we see how it fits with one of your </w:t>
      </w:r>
      <w:proofErr w:type="spellStart"/>
      <w:r w:rsidRPr="007A4F73">
        <w:t>Glock</w:t>
      </w:r>
      <w:proofErr w:type="spellEnd"/>
      <w:r w:rsidRPr="007A4F73">
        <w:t xml:space="preserve"> 42s?” John asked.  “Absolutely!”  Trevor unlocked the cabinet from the back, slid out the shelf containing the </w:t>
      </w:r>
      <w:proofErr w:type="spellStart"/>
      <w:r w:rsidRPr="007A4F73">
        <w:t>Glock</w:t>
      </w:r>
      <w:proofErr w:type="spellEnd"/>
      <w:r w:rsidRPr="007A4F73">
        <w:t xml:space="preserve"> 42, picked it up and safety checked the weapon before handing it to John.  Trevor then popped open the plastic container and removed a small black holster.  Handing it to John, “This one doesn’t have a </w:t>
      </w:r>
      <w:r w:rsidRPr="007A4F73">
        <w:lastRenderedPageBreak/>
        <w:t xml:space="preserve">button strap but the Velcro works just as good.  I actually carried this holster for some time.”  John slid the </w:t>
      </w:r>
      <w:proofErr w:type="spellStart"/>
      <w:r w:rsidRPr="007A4F73">
        <w:t>Glock</w:t>
      </w:r>
      <w:proofErr w:type="spellEnd"/>
      <w:r w:rsidRPr="007A4F73">
        <w:t xml:space="preserve"> into the little holster and adjusted the Velcro strap.  The fit was perfect, with even a smaller profile than the pocket holster he had back home.  “I think this will work.  What’s the return policy if she doesn’t like it?”  John asked.  “Just keep the receipt and packaging and I’ll give you a full refund.”  “Okay, I’ll take it.  One more question though.  What’s the smallest subcompact gun you have with a thumb safety?  For some reason my wife really wants a safety on her gun.”  Trevor thought for a second, turning his head towards another display case on his right side.  “I believe it would be the M&amp;P Bodyguard.”  “Can I take a look at that?” John asked while Trevor was already unlocking the display case and retrieving the small pistol.  Trevor pulled the slide to the rear, checking the chamber and magazine, a full safety check, and then handed the gun to John.  “Wow this thing is really small.”  John was thinking of his wife’s tiny handbags and how well this little black gun could be concealed.  Plus it had a tiny thumb safety.  “I think this would be perfect for her, let’s see if that holster will fit this gun.”  Trevor grabbed the holster which was still lying on the counter to his left and handed it to John.  Amazingly, the versatile holster also fit perfectly with the M&amp;P Bodyguard.  “I think this is the perfect gun for my wife.  She’s been talking about a gun just like this for a while now.”  John was practically a firearms collector at this point, and he didn’t need much of an excuse to add to his collection.  “Okay, I’ll take the holster and the M&amp;P Bodyguard.”  “Sounds like a plan!” Trevor said as he reached down to pull out an FFL form.  Placing the form and a pen on the glass-top counter, “You know the drill.”  John was already removing his driver’s license and Florida concealed weapons permit from his wallet, having filled out countless FFL forms required to purchase a firearm.  He quickly filled out the required information and then walked around the store, </w:t>
      </w:r>
      <w:r w:rsidRPr="007A4F73">
        <w:lastRenderedPageBreak/>
        <w:t xml:space="preserve">browsing various items while Trevor was on the phone waiting for the background check to clear.  After a few minutes, “Yes, go ahead.”  Trevor said to the operator on the phone.  He wrote a set of numbers relayed by the operator and repeated each number out loud one at a time, double checking the approval code.  “Okay you’re all set John.”  Before returning John’s driver’s license he wrote down the address on the back of the form, a new procedure required by management.  “Hey, I recognize this address!  John, I live in the same apartment complex as you!”  “You’re </w:t>
      </w:r>
      <w:proofErr w:type="spellStart"/>
      <w:r w:rsidRPr="007A4F73">
        <w:t>shitting</w:t>
      </w:r>
      <w:proofErr w:type="spellEnd"/>
      <w:r w:rsidRPr="007A4F73">
        <w:t xml:space="preserve"> me!”  John said, amazed.  “No shit, just one street over I think.”  “That’s incredible,” John said, “small world.”  John paid for the gun and the holster and headed home.  </w:t>
      </w:r>
    </w:p>
    <w:p w:rsidR="007A4F73" w:rsidRPr="007A4F73" w:rsidRDefault="007A4F73" w:rsidP="007A4F73">
      <w:pPr>
        <w:pStyle w:val="BodyText"/>
      </w:pPr>
      <w:r w:rsidRPr="007A4F73">
        <w:t xml:space="preserve">Sanda arrived much later that evening, shopping bags in each hand from various stores.  John was back in his recliner, watching various firearms related videos on YouTube.  He glanced over, watching his wife remove various items such as small red pillows for the couch, a matching red lamp shade, candle holders, and other items which John could not even recognize.  Waiting for the right moment, “So I got your holster.”  “Oh cool you did?  Let me see it.”  John removed the holster from the plastic shopping bag and popped it out of the plastic container.  He picked up the </w:t>
      </w:r>
      <w:proofErr w:type="spellStart"/>
      <w:r w:rsidRPr="007A4F73">
        <w:t>Glock</w:t>
      </w:r>
      <w:proofErr w:type="spellEnd"/>
      <w:r w:rsidRPr="007A4F73">
        <w:t xml:space="preserve"> 42, still lying on the kitchen high-top counter where Sanda had left it earlier, and removed the gun from its pocket holster.  He slid the </w:t>
      </w:r>
      <w:proofErr w:type="spellStart"/>
      <w:r w:rsidRPr="007A4F73">
        <w:t>Glock</w:t>
      </w:r>
      <w:proofErr w:type="spellEnd"/>
      <w:r w:rsidRPr="007A4F73">
        <w:t xml:space="preserve"> into the compact new holster and affixed the Velcro strap.  “Sorry, they didn’t have anything with a button strap, only Velcro.”  “Velcro.  Really?  You know I hate Velcro.”  John expected this reaction.  “I know, but this is all they had, and I think this will work really well.”  John demonstrated the various options for placing the strap, maximizing concealment and demonstrated how it was virtually impossible for the gun to ‘slide’ out of the holster by itself within his wife’s purse.  Sanda took the holstered </w:t>
      </w:r>
      <w:proofErr w:type="spellStart"/>
      <w:r w:rsidRPr="007A4F73">
        <w:t>Glock</w:t>
      </w:r>
      <w:proofErr w:type="spellEnd"/>
      <w:r w:rsidRPr="007A4F73">
        <w:t xml:space="preserve">, inspected the strap, configured it in various ways and placed it into her handbag.  “I can </w:t>
      </w:r>
      <w:r w:rsidRPr="007A4F73">
        <w:lastRenderedPageBreak/>
        <w:t xml:space="preserve">take it back if you want, no problems.”  John said reassuringly.  “No, I think this will be fine.  I’m good.”  “Well, they also had a really cool gun, much smaller than the </w:t>
      </w:r>
      <w:proofErr w:type="spellStart"/>
      <w:r w:rsidRPr="007A4F73">
        <w:t>Glock</w:t>
      </w:r>
      <w:proofErr w:type="spellEnd"/>
      <w:r w:rsidRPr="007A4F73">
        <w:t xml:space="preserve">, and it has a thumb safety.”  John described enthusiastically.  “Really?  I want to see it.”  Sanda replied with an interest which took John by surprise.  John removed a hard case from another plastic shopping bag and opened the case, reviling a brand new subcompact .380 caliber M&amp;P Bodyguard.  “You bought another fucking gun?”  Sanda said in an exhausted tone.  “It wasn’t very expensive, and I think this is exactly what you have been looking for.”  “Well, I do like the size.  And you said it has a thumb safety?”  “Yes,” John answered, “right here this little lever.  It’s just like a smaller version of the safety on your twenty-two pistol.”  John removed the new holster from the </w:t>
      </w:r>
      <w:proofErr w:type="spellStart"/>
      <w:r w:rsidRPr="007A4F73">
        <w:t>Glock</w:t>
      </w:r>
      <w:proofErr w:type="spellEnd"/>
      <w:r w:rsidRPr="007A4F73">
        <w:t xml:space="preserve"> and placed it on the Bodyguard.  The entire package was extremely small, fitting easily within the palm of John’s hand.  Sanda took the holstered gun and placed it in her handbag, quite pleased with how little room it required.  The black gun inside the black holster within the small black purse was nearly invisible, even with the purse fully unzipped.  It was not easily recognizable as a firearm even when looking directly at it within the purse.  “I like it.  I don’t think you should have bought yet another gun, but you’re right, this one is perfect for carrying in a purse.”  John began to smile, which was quickly paused.  “However, there is no way in hell I am carrying this gun until I go to the range and practice with it, a lot!”  “Fair enough.” John replied, agreeing with Sanda given that subcompact pistols of this size were notoriously difficult to control.  It had taken months of regular practice for Sanda to feel comfortable moving up from the .22 pistol to the .380 caliber </w:t>
      </w:r>
      <w:proofErr w:type="spellStart"/>
      <w:r w:rsidRPr="007A4F73">
        <w:t>Glock</w:t>
      </w:r>
      <w:proofErr w:type="spellEnd"/>
      <w:r w:rsidRPr="007A4F73">
        <w:t xml:space="preserve"> 42, which given its size had very manageable recoil.  John knew shooting a .380 round out of a much smaller, lighter gun would have more kick than the </w:t>
      </w:r>
      <w:proofErr w:type="spellStart"/>
      <w:r w:rsidRPr="007A4F73">
        <w:lastRenderedPageBreak/>
        <w:t>Glock</w:t>
      </w:r>
      <w:proofErr w:type="spellEnd"/>
      <w:r w:rsidRPr="007A4F73">
        <w:t xml:space="preserve"> Sanda was accustomed to.  She would definitely need plenty of range time, which was fine.  John never grew tired of practicing at the range, especially alongside his wife.</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5" w:name="_Toc438984373"/>
      <w:r w:rsidRPr="007A4F73">
        <w:lastRenderedPageBreak/>
        <w:t>The Friend</w:t>
      </w:r>
      <w:bookmarkEnd w:id="15"/>
    </w:p>
    <w:p w:rsidR="007A4F73" w:rsidRPr="007A4F73" w:rsidRDefault="007A4F73" w:rsidP="007A4F73">
      <w:pPr>
        <w:pStyle w:val="BodyText"/>
      </w:pPr>
    </w:p>
    <w:p w:rsidR="007A4F73" w:rsidRPr="007A4F73" w:rsidRDefault="007A4F73" w:rsidP="007A4F73">
      <w:pPr>
        <w:pStyle w:val="BodyText"/>
      </w:pPr>
      <w:r w:rsidRPr="007A4F73">
        <w:t xml:space="preserve">The following morning Sanda and John decided to wake up a little earlier than usual, for a Sunday, and try the new little M&amp;P Bodyguard out at the range.  John packed up his AR-15, and threw some ammo and a few hand guns into a large rolling gun bag sent to him as a gift from the NRA.  He packed up the car and punched in the code to set the alarm to the apartment.  Charlie hated the beeping countdown on the alarm, showing his objection with a barrage of loud barks while John quickly headed towards the garage and shut the door behind him.  It was a twenty minute drive to the range, giving Sanda plenty of time to think.  “I’m not so sure plywood is a good idea.”  She said.  “Here we go.”  John thought to himself.  “We need something that will let the light in, but will blend in from the outside and just look like blinds or something.  Maybe some Plexiglas.  We can paint it white so it will look like blinds from the outside.”  John was trying to visualize her idea, not entirely sure where she was going with it.  “If the power goes out, you will need some way to let light into the apartment.”  “We have flashlights.  We can use lanterns.”  John said.  “Those are consumables.” Sanda retorted.  “That’s fine Sanda, I agree we need to think more about how to protect the windows, but there’s a bigger problem.”  John paused to gather his thoughts and focus on the thickening traffic ahead.  “Let’s say all hell breaks loose, and we’re all hunkered down in our apartment.  Someone would have to be awake, guarding the place at all times.  We would need to take shifts so people can sleep.  Right now I am the only person who can shoot an AR-15.”  “I just shot the AR a few weeks ago, it’s easy.”  Sanda said, a little hurt that John wasn’t giving her proper credit.  “I handed you a loaded AR and you fired it a few times.  That’s great, but there’s a lot more to it.  You don’t know how to </w:t>
      </w:r>
      <w:r w:rsidRPr="007A4F73">
        <w:lastRenderedPageBreak/>
        <w:t xml:space="preserve">load the magazine, how to turn the optic on, how to field strip, how to”  “What’s a field strip?”  Sanda interrupted.  “Is the procedure for taking the gun apart so you can clean it.”  “These are all trivial things I can learn anytime.”  Sanda said a little louder as the conversation grew warm.  “Okay fine, then there’s the two of us.  Your mom was struggling to shoot the twenty-two rifle.  My dad has admitted many times he’s a horrible shot.  He says my mom is a good shot, but I’ve seen the way she holds a gun and I’m not sure either of them know very much about firearms.  How is this going to work?”  Speaking with a drill </w:t>
      </w:r>
      <w:proofErr w:type="spellStart"/>
      <w:r w:rsidRPr="007A4F73">
        <w:t>Sargent’s</w:t>
      </w:r>
      <w:proofErr w:type="spellEnd"/>
      <w:r w:rsidRPr="007A4F73">
        <w:t xml:space="preserve"> voice John shouted, “Granny, get on that fifty!  Mom, I need you to lay down cover with the AK, don’t let up!”  John and Sanda busted out laughing, realizing just how ridiculous, and sad, their conversation was.  “Yeah, we’re fucked.”  Sanda said while still chuckling.  </w:t>
      </w:r>
    </w:p>
    <w:p w:rsidR="007A4F73" w:rsidRPr="007A4F73" w:rsidRDefault="007A4F73" w:rsidP="007A4F73">
      <w:pPr>
        <w:pStyle w:val="BodyText"/>
      </w:pPr>
      <w:r w:rsidRPr="007A4F73">
        <w:t xml:space="preserve">John pulled into the parking lot at the gun range.  “Jackpot!” He said excitedly.  There was only one other car, and he was happy knowing he would most likely have the range to himself.  Early Sunday mornings were usually very slow, unless the range was hosting some sort of competition.  Sanda grabbed a black Jansen backpack, weighted down with boxes of ammo, and slid one strap over her shoulder.  John popped the trunk and took out the hard case containing his AR-15 and sat it on the ground beside the car.  With both hands he picked up the large rolling NRA bag from the trunk and also sat it gently on the ground.  He collected a few paper targets scattered randomly in the trunk and handed them to Sanda.  John shut the trunk and grabbed the rifle case in his left hand while picking up and rolling the NRA bag with his right hand.  It was a private members-only range, so they had to walk over to a covered area next to the closed Pro-Shop and sign in.   The Pro-Shop wouldn't be open for another couple of hours.  They were already wearing sun glasses, which were good enough for eye protection.  Taking a couple of earplugs </w:t>
      </w:r>
      <w:r w:rsidRPr="007A4F73">
        <w:lastRenderedPageBreak/>
        <w:t xml:space="preserve">out of the Jansen backpack and cramming them deep into their ears, they were finally ready to walk through the gate donning a huge red sign which read “Warning, Member’s Only Beyond This Point. Live Ammunition Being Fired.  Eye and Ear Protection Required.”  The outdoor gun range had three areas for shooting.  A one-hundred yard range for rifle’s only.  A fifty-yard range with steel targets for handguns only.  And another fifty-yard range for anything and everything, which was the only one John wanted since his wife would be mostly practicing with her new three-eighty while he wanted to practice rapid fire with the AR.  Opening the gate he noticed there was one person already setup on the rifle and pistol range.  “Damn!” He thought.  “Oh well, at least he’s setup on the opposite side of where I want to be.”  He said softly to Sanda, realizing she probably couldn’t hear him anyway through the earplugs.  They walked over to one of the many tables just behind the firing line of the range and started to unpack their gear.  John looked left and sent a quick nod to acknowledge the other guy on the range.  He looked vaguely familiar, difficult to tell through the sun glasses and cap the guy was wearing.  “Hey John, how are you man?”  The guy shouted as he started to walk towards John and Sanda.  “Trevor?”  John finally recognizing his ‘friend’ from the gun shop.  “Hey man, good to see </w:t>
      </w:r>
      <w:proofErr w:type="spellStart"/>
      <w:r w:rsidRPr="007A4F73">
        <w:t>ya</w:t>
      </w:r>
      <w:proofErr w:type="spellEnd"/>
      <w:r w:rsidRPr="007A4F73">
        <w:t xml:space="preserve">.”  John said as they shook hands.  “Let me guess,” Trevor said, “you’re out here to try out that new M&amp;P Bodyguard.”  “Well that and I’ll be heating up my AR with a couple hundred rounds of two-two-three.”  John answered with a big smile.  “Sanda, this is my friend Trevor.  Trevor this is my wife Sanda.”  “Hi Sanda.” Trevor said extending his hand.  “Very nice to meet you.”  Sanda replied with a quick handshake.  “Well, I’ll let you guys get back to it.  I’ve got a few more magazines of 9 millimeter to finish up and I’ll be </w:t>
      </w:r>
      <w:proofErr w:type="spellStart"/>
      <w:r w:rsidRPr="007A4F73">
        <w:t>outta</w:t>
      </w:r>
      <w:proofErr w:type="spellEnd"/>
      <w:r w:rsidRPr="007A4F73">
        <w:t xml:space="preserve"> here.  You let me know how that Bodyguard works out for </w:t>
      </w:r>
      <w:proofErr w:type="spellStart"/>
      <w:r w:rsidRPr="007A4F73">
        <w:t>ya</w:t>
      </w:r>
      <w:proofErr w:type="spellEnd"/>
      <w:r w:rsidRPr="007A4F73">
        <w:t xml:space="preserve">.”  “Okay Trevor, will do!.”  John unpacked his AR-15 along with </w:t>
      </w:r>
      <w:r w:rsidRPr="007A4F73">
        <w:lastRenderedPageBreak/>
        <w:t xml:space="preserve">several magazines, already loaded, and placed them on the table.  Sanda unpacked the brand new M&amp;P Bodyguard, placing it on the table to the left of John and began to search through the backpack for a box of .380 caliber ammunition.  John found a previously used target in relatively good shape, laid it on another table and used his staple gun to attached one of the new paper targets Sanda carried from the trunk.  Sanda started loading rounds into one of the new magazines that came with the Bodyguard as 9 millimeter rounds popped off in rapid succession from Trevor’s gun at the other end of the range.  After Sanda loaded her second magazine the gunshots had stopped.  She glanced over and noticed Trevor was packing up to leave.  “Mind if we go cold?”  Trevor shouted across the range.  “Going cold!”  John replied as he watched Sanda place the magazine she was loading on the table and take two steps backwards.  At any given time, the gun range was either hot or cold.  When hot, you could handle guns and ammo and shoot at targets, but for obvious reasons you could not walk in front of the firing line.  To setup or remove the targets you had to first request for the range to ‘go cold’.  This meant nobody can touch a firearm or even a live round of ammunition while the range was cold.  “We’re cold!”  John shouted to Trevor with a thumbs up.  Trevor walked across the firing line into the grassy area to retrieve his target while John picked up his target from the table and carried it forward to the fifteen yard marker, aligning it in front of where his wife would be shooting.  “Is this good?”  He asked Sanda.  “A little bit that way.”  Sanda replied pointing to her left.  John made the adjustment and then walked back to the table to setup his own target for the AR-15.  “See you guys later, have fun!”  Trevor said as he walked past John and Sanda.  “Later man!”  John answered while searching for a used target he could repurpose.  “I’ll be back in a second.”  Sanda said to John as he stapled a new paper target over one depicting an armed robber, riddled </w:t>
      </w:r>
      <w:r w:rsidRPr="007A4F73">
        <w:lastRenderedPageBreak/>
        <w:t xml:space="preserve">with bullet holes.  Sanda jogged over to the large gate leading to area where they signed in.  One last bathroom break before target practice.  John placed his target at the fifteen yard marker, a good distance for practicing close combat techniques.  His target was a few feet to the right of Sanda’s, ensuring she would not be affected by the storm of hot brass which would soon be raining out of John’s AR.  John heard the latch of the metal gate open and then close again, his wife now jogging back to the range, excited and smiling.  Her smile was one of the most beautiful things John had ever seen.  Sanda was a very happy, positive person.  She smiled a lot, although less so over the recent years as moving to different states and frequently changing jobs started to take its toll.  Not to mention the state of the world which seemed to be on the decline.  John also worried that his less than optimistic personality might also be rubbing off on Sanda.  In many ways they were complete opposites, and John felt it was their differences which created such a strong bond.  They met in high school, back in 1992, and were still happily married which was very rare these days.  </w:t>
      </w:r>
    </w:p>
    <w:p w:rsidR="007A4F73" w:rsidRPr="007A4F73" w:rsidRDefault="007A4F73" w:rsidP="007A4F73">
      <w:pPr>
        <w:pStyle w:val="BodyText"/>
      </w:pPr>
      <w:r w:rsidRPr="007A4F73">
        <w:t xml:space="preserve">“Are we hot?” Sanda shouted in a military-like tone accompanied with a huge grin.  She enjoyed proving to her husband that she knew the rules and wasn’t just ‘a little woman who was afraid of guns.’  “We’re hot.”  John replied, walking towards his AR-15.  He </w:t>
      </w:r>
      <w:proofErr w:type="spellStart"/>
      <w:r w:rsidRPr="007A4F73">
        <w:t>rememberd</w:t>
      </w:r>
      <w:proofErr w:type="spellEnd"/>
      <w:r w:rsidRPr="007A4F73">
        <w:t xml:space="preserve"> not that long ago when he would stand only a few feet beside Sanda, watching her closely as she learned to handle and fire a .22 pistol.  At first, he practically had to drag her to the range.  Those days he would usually not even shoot, choosing to spend his time teaching his wife, and making damn sure she didn’t do anything unsafe.  John had enough confidence now to let Sanda do her own thing.  She already had her concealed permit, along with many hours of training at the range.  He still worried about her safety, but felt confident in her abilities to step aside while she practiced.  </w:t>
      </w:r>
    </w:p>
    <w:p w:rsidR="007A4F73" w:rsidRPr="007A4F73" w:rsidRDefault="007A4F73" w:rsidP="007A4F73">
      <w:pPr>
        <w:pStyle w:val="BodyText"/>
      </w:pPr>
      <w:r w:rsidRPr="007A4F73">
        <w:lastRenderedPageBreak/>
        <w:t xml:space="preserve">Sanda slapped the tiny magazine, fully loaded with all six rounds of .380 range ammunition, into the magazine well of her new pistol.  John looked over and watched, anxious to see how she would react to firing the tiny gun.  She aimed the pistol at the center of her target, closed one eye, and slowly pulled back the trigger.  The gun fired, which sounded like a firecracker, muffled through his earplugs.  “Wow, this thing kicks!”  Sanda said looking to the right at John.  “Yeah, but you can handle it.”  John said reassuringly.  Sanda looked back at the target and fired off another round.  The bullets were hitting the target roughly four inches above center, where she was aiming.  Every gun is different, and it takes time to determine the best grip and sight alignment for maximum accuracy.  John thought Sanda might also be flinching slightly, anticipating the recoil, just before firing the gun.  Either way, John was sure his wife would work out the kinks and zone in on the target.  He picked up a heavy thirty-round magazine and slapped it into the magazine well of his AR-15.  John pressed the up arrow on the </w:t>
      </w:r>
      <w:proofErr w:type="spellStart"/>
      <w:r w:rsidRPr="007A4F73">
        <w:t>EOTech</w:t>
      </w:r>
      <w:proofErr w:type="spellEnd"/>
      <w:r w:rsidRPr="007A4F73">
        <w:t xml:space="preserve"> optic, waiting a second for the red outline to appear within the glass window.  Double checking that the safety was on, John held the gun firmly to the table with this right hand while he grabbed and pulled back the charging handle with his left.  Releasing the charging handle, a .223 round was stripped from the top of the inserted magazine and slammed into the chamber by the internal bolt.  The shots from Sanda’s new pistol stopped.  John glanced over and saw she was reloading a new magazine.  John shouldered his rifle and fired a single shot, which landed dead center within the red </w:t>
      </w:r>
      <w:proofErr w:type="spellStart"/>
      <w:r w:rsidRPr="007A4F73">
        <w:t>bullseye</w:t>
      </w:r>
      <w:proofErr w:type="spellEnd"/>
      <w:r w:rsidRPr="007A4F73">
        <w:t xml:space="preserve">.  Sanda was right, shooting an AR-15 accurately was very easy, especially with the advanced optics he had which were also used by the military and law enforcement.  To make things challenging, John wanted to see how well he could keep the gun on target when shooting it as fast as possible.  John heard a .380 round fire off from his left side and replied by pressing </w:t>
      </w:r>
      <w:r w:rsidRPr="007A4F73">
        <w:lastRenderedPageBreak/>
        <w:t xml:space="preserve">the trigger rapidly three times on his AR.  There were three loud cracks followed by the pinging of hot brass on the cement area around them.  Another pop from Sanda’s gun as John observed the group of three small holes just above the red </w:t>
      </w:r>
      <w:proofErr w:type="spellStart"/>
      <w:r w:rsidRPr="007A4F73">
        <w:t>bullseye</w:t>
      </w:r>
      <w:proofErr w:type="spellEnd"/>
      <w:r w:rsidRPr="007A4F73">
        <w:t xml:space="preserve"> on his target.  During rapid fire, any gun starts to rise up.  It takes a lot of practice to maintain control and stay on target.  John was relatively pleased with his performance so far and decided it was time to stop messing around.  Pulling the trigger as fast as possible he unleashed a barrage of lead down range, working hard to keep the rifle on target while brass rained down a few feet to his right, bouncing and rolling around the ground in all directions.  He was always amazed just how quickly a thirty-round magazine could be emptied.  He wondered how often soldiers using automatic fire in a war zone must have to change magazines.  The ammunition was also very heavy, and John thought about a soldier loaded down with a backpack, several fully loaded magazines, water, first-aid kits, and countless other equipment.  Lugging all of this heavy equipment around while navigating through the scorching desert environment in the middle-east; 7.62 x 39 caliber AK rounds fluttering past their heads from some unseen al-Qaeda pussy hiding God knows where.  John was amazed anyone could do such a job.  He had a very deep respect for the United States military soldiers, and thought often about the homeless veterans he saw in wheel chairs on street corners in Chicago.  Their legs amputated, holding cardboard signs asking for whatever people could spare just so they could buy a sandwich.  John was outraged and disgusted that the United States could let people who fought for their country come back only to be forgotten, freezing outside and forced to beg for handouts.  Another shot rang out from Sanda’s pistol as she became increasing more confident with it.  John pressed the magazine release button on the side of his AR, the empty magazine falling on the table.  He picked up another thirty-round </w:t>
      </w:r>
      <w:proofErr w:type="spellStart"/>
      <w:r w:rsidRPr="007A4F73">
        <w:t>mag</w:t>
      </w:r>
      <w:proofErr w:type="spellEnd"/>
      <w:r w:rsidRPr="007A4F73">
        <w:t xml:space="preserve"> and </w:t>
      </w:r>
      <w:r w:rsidRPr="007A4F73">
        <w:lastRenderedPageBreak/>
        <w:t xml:space="preserve">slammed it into the gun.  He slapped the bolt release button on the left side of the AR, chambering a new round into the rifle.  He took a deep breath and then unloaded the entire magazine, shredding the paper target along with the cardboard it was stapled to.  The ground next to John was now carpeted with empty brass shells.  It was a cool morning, for central Florida anyway.  The barrel of John’s AR-15 was steaming, too hot to touch.  He pressed the magazine release button, the plastic magazine falling out of the AR and clacking onto the wooden table.  John flipped the switch to safe and double checked the chamber to make sure it was clear before resting the rifle flat on the table.  </w:t>
      </w:r>
    </w:p>
    <w:p w:rsidR="007A4F73" w:rsidRPr="007A4F73" w:rsidRDefault="007A4F73" w:rsidP="007A4F73">
      <w:pPr>
        <w:pStyle w:val="BodyText"/>
      </w:pPr>
      <w:r w:rsidRPr="007A4F73">
        <w:t xml:space="preserve">“I think I really like this gun!”  Sanda said, slowly nodding her head, almost convinced but not yet completely.  “Once you get used to the kick it’s not that bad.  And I love how small it is.”  John was pleased.  He felt better knowing his wife had some level of protection during her day-long excursions, hunting for bargains during the weekend.  “I’m glad you like it.” John replied, smiling back.  “Are you about ready to pack it up and head back?”  John asked.  “Yeah, we have a lot of things to get done today.”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6" w:name="_Toc438984374"/>
      <w:r w:rsidRPr="007A4F73">
        <w:lastRenderedPageBreak/>
        <w:t>The Call</w:t>
      </w:r>
      <w:bookmarkEnd w:id="16"/>
    </w:p>
    <w:p w:rsidR="007A4F73" w:rsidRPr="007A4F73" w:rsidRDefault="007A4F73" w:rsidP="007A4F73">
      <w:pPr>
        <w:pStyle w:val="BodyText"/>
      </w:pPr>
    </w:p>
    <w:p w:rsidR="007A4F73" w:rsidRPr="007A4F73" w:rsidRDefault="007A4F73" w:rsidP="007A4F73">
      <w:pPr>
        <w:pStyle w:val="BodyText"/>
      </w:pPr>
      <w:r w:rsidRPr="007A4F73">
        <w:t xml:space="preserve">Later that evening Sanda's </w:t>
      </w:r>
      <w:r w:rsidR="005D7E16">
        <w:t>cell-phone</w:t>
      </w:r>
      <w:r w:rsidRPr="007A4F73">
        <w:t xml:space="preserve"> rang.  It was her mom.  John knew something was wrong, his wife's concerned expression followed by, "Mommy, stop!  Mommy, listen to me!!"  John grew more concerned as his wife began speaking loudly to her mom over the phone, mostly in Romanian with an English word thrown into every other sentence.  Sanda hung up the phone.  "You won't fucking believe this!"  Sanda said to John.  "What's going on?"  John asked, realizing at this point there wasn't anything seriously wrong.  Most likely Sanda's mom had just done something which she probably shouldn't have.  "That fucking stun gun you gave my mom!  Well, she just tried to use it to kill a palmetto bug!"  "How'd that work out for her?" John asked half grinning.  His wife starting to smile, "I don't know what the hell I'm going to do with her!"  "Was she able to kill it?" John asked, visualizing his four-foot-nine mother-in-law chasing a giant roach around her condo, trying to zap it with a twenty-thousand volt stun gun.  "Yeah, with a shoe!"  Sanda said, starting to laugh.  John never understood why Floridians referred to the giant flying American cockroach as a 'palmetto bug'.  Maybe to make them sound less frightening, '</w:t>
      </w:r>
      <w:proofErr w:type="spellStart"/>
      <w:r w:rsidRPr="007A4F73">
        <w:t>aww</w:t>
      </w:r>
      <w:proofErr w:type="spellEnd"/>
      <w:r w:rsidRPr="007A4F73">
        <w:t xml:space="preserve"> the cute little palmetto bug'.  "It's a fucking cockroach."  John thought.  They were everywhere in Florida.  John grew up in Florida, and he grew up with the nasty flying insects.  When he was six, a gigantic three-inch cockroach scurried up his pants leg.  He managed to grab it through his jeans.  Another second and the roach would have made it all the way up to his crotch.  The memory was burned into John's mind.  "Take your pants off boy."  John's father said.  This was no small feat.  John had a death-grip on the cockroach, through his jeans, with his left hand.  He couldn't let go to take his pants off, so he used his right hand to awkwardly </w:t>
      </w:r>
      <w:r w:rsidRPr="007A4F73">
        <w:lastRenderedPageBreak/>
        <w:t>unbutton and carefully remove his pants, the whole time keeping his left hand locked tight in position.  John and his father were in the back yard of their house, standing on a small paved area just outside the back door.  John finally opened his left hand and the pair of jeans fell to the ground.  John and his father both stared at the jeans, waiting for the giant cockroach to crawl, scurry, or fly out.  Nothing happened.  John, feeling helpless outside in his underwear took a step back.  His father kicked the pair of pants with his right leg.  Still nothing.  Once more, with his right foot John's father jostled the jeans.  A massive, dark-brown bug dashed out of the top of John's pants.  John's father quickly stomped on the fat cockroach, it's yellowish guts exploding with a crunch.  Yellow and white lines of goo streaked out from the crushed bug for at least two feet in every direction.  From that day forward, John had a slight phobia of 'palmetto bugs'.  One of the many great things about living up north was never having to find one crawling in your sink in the middle of the night.  Now back in Florida, John had already killed several juvenile cockroaches inside his apartment, and a mature one, at least two inches long, in his garage.  It was just part of life living in Florida.  It was a phobia John was embarrassed to admit, being a rather large, somewhat tough looking man who most likely was carrying a gun.  John hoped he would eventually overcome his ridiculous 'fear' of the giant flying insects.  He was still waiting for that day to come.</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7" w:name="_Toc438984375"/>
      <w:r w:rsidRPr="007A4F73">
        <w:lastRenderedPageBreak/>
        <w:t>The Day</w:t>
      </w:r>
      <w:bookmarkEnd w:id="17"/>
    </w:p>
    <w:p w:rsidR="007A4F73" w:rsidRPr="007A4F73" w:rsidRDefault="007A4F73" w:rsidP="007A4F73">
      <w:pPr>
        <w:pStyle w:val="BodyText"/>
      </w:pPr>
    </w:p>
    <w:p w:rsidR="007A4F73" w:rsidRPr="007A4F73" w:rsidRDefault="007A4F73" w:rsidP="007A4F73">
      <w:pPr>
        <w:pStyle w:val="BodyText"/>
      </w:pPr>
      <w:r w:rsidRPr="007A4F73">
        <w:t xml:space="preserve">Time passed, as it always does, one day at a time.  As the weeks, months, and years flew by, John and Sanda continued to enjoy family dinners, warm winters in Florida, and weekend excursions every so often to target practice.  The news continued to dramatize the latest horrific terror attacks, street protests in major cities, and stock market downturns.  The weekdays were still slow and grueling, and the weekends were generally very nice, and always too short.  Dorina had spent the weekend with John and Sanda, staying through Sunday night since Sanda had taken Monday off.  John still had to work Monday, but set his alarm back one hour to six a.m.  As a Software Engineer, most of his colleagues would not be seen at work before 9:30 or 10 a.m.  John was usually the first to arrive, several hours earlier since his wife was up every morning at 5 a.m.  John was asleep, dreaming of his grandfather who had passed away over a decade ago.  He missed his grandfather deeply.  Growing up John would spend hours talking with his grandfather about anything and everything.  Very little was off limits, and his grandfather had a way of explaining even the most complex ideas in terms John could relate to.  He rarely dreamt of his grandfather, but when it occurred they would talk just as if he was still alive.  John liked to think that maybe the spirit of his grandfather was occasionally paying him a visit, through a dream.  John knew this was wishful thinking, but in every dream he would talk with his grandfather, asking certain details about what the afterlife is like.  The dreams were vivid, every detail in full color and his grandfather's voice exactly as it was when he was alive.  In every dream, John was at his grandparent's old house, inside the living room.  John was usually sitting on their couch while his grandfather was standing near the front door.  While listening to his </w:t>
      </w:r>
      <w:r w:rsidRPr="007A4F73">
        <w:lastRenderedPageBreak/>
        <w:t xml:space="preserve">grandfather's voice, the harsh sound of a car alarm suddenly interrupted the conversation.  John opened his eyes, taking a second to realize his </w:t>
      </w:r>
      <w:r w:rsidR="005D7E16">
        <w:t>cell-phone</w:t>
      </w:r>
      <w:r w:rsidRPr="007A4F73">
        <w:t xml:space="preserve"> alarm was going off.  It was 6 a.m. He reached over and tapped the button several times trying to quiet the annoying alarm.  When finally silencing the phone John reached up to switch on the bedside lamp.  In the dark, he found the little round knob on the lamp and turned it.  The switch clicked but the lamp did not turn on.  "Damn bulb is out.  Can you turn your lamp on?" He asked Sanda.  When her lamp also failed to turn on John knew the power was out.  "Great, the power is out."  He said to Sanda while searching for his tactical flashlight lying somewhere on his night stand.  His hands felt the cool metal of the small LED flashlight and he picked it up.  Holding the flashlight in his right hand, he tapped the button quickly three times with his thumb to activate the low setting.  Sanda rolled over while John walked into the living room and determined the power was out within the entire apartment.  He looked through the peephole in the door but couldn't see enough to determine if other apartments were affected.  Suddenly remembering that Dorina was still staying with them in the guest room, John walked quickly back to the master bedroom, wearing only his boxers.  He placed the flashlight upright on the dresser to illuminate the entire bedroom.  "What's going on?" Sanda asked sleepily.  "Power outage.  I'm not sure if it's just us or the whole street yet."  John found a pair of cargo shorts in the closet and slipped them on along with a t-shirt.  He put a loaded 9 millimeter </w:t>
      </w:r>
      <w:proofErr w:type="spellStart"/>
      <w:r w:rsidRPr="007A4F73">
        <w:t>Glock</w:t>
      </w:r>
      <w:proofErr w:type="spellEnd"/>
      <w:r w:rsidRPr="007A4F73">
        <w:t xml:space="preserve"> 43 in his front pocket and walked back to the front door.  He slipped on a pair of sandals and walked outside, noticing the street lights were all out.  It was still pitch black outside and he had forgotten his flashlight back in the bedroom.  John went back inside to give Sanda an update.  "The power is out along the whole street."  John said.  "I think I'm going to just call into work and take vacation today.  Just too much with your mom still here and the </w:t>
      </w:r>
      <w:r w:rsidRPr="007A4F73">
        <w:lastRenderedPageBreak/>
        <w:t xml:space="preserve">power out.  Plus I should stay with you since we don't know how long the power will be out."  John said, trying to rationalize a weak excuse to avoid going to work.  "Sounds good."  Sanda replied, still half asleep.  John retrieved his </w:t>
      </w:r>
      <w:r w:rsidR="005D7E16">
        <w:t>cell-phone</w:t>
      </w:r>
      <w:r w:rsidRPr="007A4F73">
        <w:t xml:space="preserve"> from the nightstand and unlocked it with a few swipes of his finger.  While searching through his contacts for his boss's work number, he noticed he had no signal at all on the phone.  The apartment was notorious for poor cell signal and calls were frequently dropped.  John grabbed the flashlight from the dresser and headed back outside.  "No Service." Was printed in small text where there would normally be at least a couple of signal bars.  John clicked the flashlight off, his eyes slowly adjusting to the dark.  He looked up and noticed the sky had turned a deep purple towards the east.  He looked left and noticed an older man standing on the sidewalk a few apartments away.  The man was looking up and down the street, glanced at John for a second and then turned to walk back inside his apartment.  John heard a single police siren, faint, off in the distance.  It could have been an ambulance, John wasn't sure.  "This must be a bigger power outage than just the street or the apartment complex for the cell tower to be down." John thought as he made his way back to his master bedroom.  Noticing Sanda and Charlie were both still sound asleep John sat at the edge of the bed and said softly, "I think something is going on."  Slightly irritated at yet another interruption of her deep sleep Sanda answered, "What.  What's going on."  It was said more as a statement rather than an actual question.  "Where's your phone.  I have no cell signal at all on mine."  Sanda sat up in bed, rubbed her eyes and grabbed her phone from her nightstand, unplugging the cable connected to the wall charger.  She handed the phone to John, and he punched in the four digit pin to unlock her phone.  "No Service."  John said.  "That means we have a fairly big power outage if the cell tower is out.  There were no storms or anything last night so I'm not sure what would have </w:t>
      </w:r>
      <w:r w:rsidRPr="007A4F73">
        <w:lastRenderedPageBreak/>
        <w:t xml:space="preserve">caused this.  Maybe some construction crew severed a main power line somewhere, but I would think the cell towers would have backup generators."  "Go make us some coffee."  Sanda said holding off a yawn and rubbing her eyes again.  "Sanda.  We    have    no    power."  John answered, saying each word deliberately, hoping she would finally wake up and grasp what was going on.  "Oh, right.  Well that sucks."  Sanda said, now more awake.  "Actually," Sanda said and paused to gather her thoughts.  "We have a French press, so we should be able to boil some water with that Korean barbeque grill and make coffee."  For many years John and Sanda used a French press to make coffee, but switched to one of those pod machines a year ago.  Making coffee with the machine was more expensive, but far quicker and more convenient than the French press.  "Yeah, that should work."  John agreed.  Using his tactical flashlight on the low setting John walked into the kitchen and found the kettle.  He popped the lid off of the kettle, held it under the tap connected to the kitchen sink and rotated the lever on the right side to turn on the cold water.  A quick burst of water and air shot out of the sink followed by a loud groan.  "This </w:t>
      </w:r>
      <w:proofErr w:type="spellStart"/>
      <w:r w:rsidRPr="007A4F73">
        <w:t>ain't</w:t>
      </w:r>
      <w:proofErr w:type="spellEnd"/>
      <w:r w:rsidRPr="007A4F73">
        <w:t xml:space="preserve"> good."  John thought.  "Is it working?" Sanda said while shuffling slowly towards the kitchen.  "Our water is out too.  Something is seriously wrong."  "Do we have any bottled water?" Sanda asked, far more concerned with getting her morning coffee than the power and water outage.  "Um, we have Perrier." John said lightheartedly.  "Will that work?"  Sanda asked, dead serious.  "I'm not sure what would happen if you boil sparkling water.  It's full of carbon dioxide."  Sanda looked up at John.  She didn't want a science lesson, she wanted coffee, and she wanted John to make it happen.  "Fuck it, let's try it.  I'll keep the lid off the kettle so the carbon dioxide can escape."  John went into the garage and retrieved the gas powered grill resting on a high shelf.  He placed the grill on the kitchen counter and then twisted the top off of a plastic </w:t>
      </w:r>
      <w:r w:rsidRPr="007A4F73">
        <w:lastRenderedPageBreak/>
        <w:t xml:space="preserve">bottle of Perrier.  He emptied the contents of the bottle into the kettle and reached for another bottle of Perrier.  John emptied three bottles, one pint each, into the kettle before the water level came up just below the spout.  Charlie was awake now, looking up at John and Sanda, wagging his fluffy white tail.  With a loud click, John pressed the lock lever on the gas grill which pushed the propane container into the valve and locked it into position.  Charlie walked quickly back into the bedroom.  John opened a kitchen drawer and removed a long lighter, the ones often used to light grills.  He rotated the gas knob to high, the grill hissing now and smelling of propane.  John clicked the lighter on and slowly moved it towards the grill.  Whoosh!  A bright blue flame lit up the dark kitchen and John turned the gas knob down to medium, reducing the flame's height by half.  He carefully placed the kettle full of carbonated water onto the center of the grilling surface.  After a short moment, fizzing sounds, bubbles and popping noises could be heard coming from inside the kettle.   John turned the gas knob down more, to medium low, trying to control the reaction as much as possible.  After several minutes the popping sounds subsided and began to sound more like normal boiling water.  Sanda had dropped four scoops of ground coffee into the French press.  "Okay, I think we're ready here."  John said, lifting the kettle of boiling Perrier off the grill and slowly pouring it into the French press.   He grabbed a long spoon and stirred the hot water, thoroughly mixing and dissolving the ground coffee.  He placed the spoon in the sink and set a timer on the kitchen counter to four minutes.  John and Sanda looked at each other smiling, and without saying a word, each knowing the other person was thinking how ridiculous this was.  The door to the spare bedroom opened and Dorina shuffled out in her housecoat.  "Good morning John I don't think the power or something is working." She said in a thick accent.  "Yeah, I don't know what's going on yet.  The power and </w:t>
      </w:r>
      <w:r w:rsidRPr="007A4F73">
        <w:lastRenderedPageBreak/>
        <w:t xml:space="preserve">the water is out.  We're trying to make some coffee now."  John explained.  "I think maybe there was some storm that make the power go off."  Dorina said.  "I don't think it was a storm."  John replied as the kitchen timer started to beep.  Sanda picked up the top part of the French press and placed it carefully in position.  She slowly pressed down the rod connected to the wire mesh, separating the un-dissolved coffee grounds from the coffee.  Sand retrieved three cups from the kitchen cabinet and slowly poured the Perrier coffee into each cup.  Steaming hot, Sanda blew a few times across the cup's surface, attempting to slightly cool the coffee enough for a first sip.  John opened the freezer, which was still cold, took out a single piece of ice and dropped it into the coffee.  The ice quickly melted and he took a sip of the coffee.  Placing the cup down on the kitchen counter John said, "Yeah, this taste like shit."  "I </w:t>
      </w:r>
      <w:proofErr w:type="spellStart"/>
      <w:r w:rsidRPr="007A4F73">
        <w:t>dunno</w:t>
      </w:r>
      <w:proofErr w:type="spellEnd"/>
      <w:r w:rsidRPr="007A4F73">
        <w:t xml:space="preserve">," Sanda said, not ready to give up on her desperately needed coffee.  She took another sip, swallowing hard and putting the cup back down on the counter.  "This coffee tastes like ass."  She said.  For many years John had tried to get his wife to tone down her harsh, often vulgar language.  It didn't help that they had no children, and John himself often used profanities during normal conversation with his wife.  Over the years their language had devolved, each person ratcheting up the level of vulgarities to compete with the other.  It had almost turned into a game they played with each other, but John was worried about how his wife would speak outside of the house.  Over time, it had become increasingly difficult to speak one way when alone together in their home, and change to proper, civilized conversation while in public.  "Is coffee no good?"  Dorina asked, smiling.  "Not really mom, but you're welcome to try it."  John and Sanda both took their coffee black, at first for efficiency sake and eventually they just acquired a taste for black coffee.   Sanda opened the cupboard and took out several packets of artificial sweetener and a few small containers of </w:t>
      </w:r>
      <w:r w:rsidRPr="007A4F73">
        <w:lastRenderedPageBreak/>
        <w:t xml:space="preserve">creamer for her mom.  "Maybe after you add sugar and cream it will taste okay."  Sanda said to her mom.  "So guys."  John said, commanding their attention.  "I think we might have a big power outage here.  Something might be happening.  The water is also out and we have no cell signal.  I'm not saying we should panic, I'm not trying to sound any alarms but something is definitely going on, and not from any storm.  I've been outside twice already and there is no water on the ground.  It didn't even rain last night."  Dorina and Sanda just looked at John, not sure how to respond.  Light was finally starting to illuminate the apartment as the sun came up.  "I can't even call into work.  No cell signal."  Dorina took a sip of the Perrier coffee, now mixed with a packet of sweetener and a creamer.  "Is not bad."  She said, shrugging her shoulders and placing the cup of coffee on the kitchen counter.  There was a knock at the front door and Charlie burst out from the bedroom barking loudly.  John placed his right hand over his front pocket, double checking that his pistol was there.  He walked to the door and looked through the peephole.  He could see Granny just outside the door, looking back towards the street.  "Charlie, no bark!" John scolded as he opened the door to let Granny inside.  "Is your power out too?"  Granny asked.  "I tried calling but my phone isn't </w:t>
      </w:r>
      <w:proofErr w:type="spellStart"/>
      <w:r w:rsidRPr="007A4F73">
        <w:t>workin</w:t>
      </w:r>
      <w:proofErr w:type="spellEnd"/>
      <w:r w:rsidRPr="007A4F73">
        <w:t xml:space="preserve">'."  "Yes, the power is out in the whole apartment complex, and probably beyond that.  The </w:t>
      </w:r>
      <w:r w:rsidR="005D7E16">
        <w:t>cell-phone</w:t>
      </w:r>
      <w:r w:rsidRPr="007A4F73">
        <w:t xml:space="preserve">s are also not working.  Also, our water is out."  John explained calmly in a monotone, definitive tone.  "Oh my word!"  Granny exclaimed.  "I'm sure it's just a temporary outage."  John lied, feeling no need at this point to upset is elderly grandmother any further.  "Sanda, I need your help in the closet for just a second."  Sanda knew it was code.  John needed to tell her something in private and followed John into the master bedroom.  He closed the door behind her.  "Okay, here's the deal.  I'm going to get in the car and drive around to see what's going on.  I need to know how far this power </w:t>
      </w:r>
      <w:r w:rsidRPr="007A4F73">
        <w:lastRenderedPageBreak/>
        <w:t xml:space="preserve">outage extends to.  While I'm gone I need you to protect this place, but don't frighten your mom or Granny.   Get your three-eighty and have it with you at all times.  It's getting a little chilly in here already so just put on a light jacket and put the gun in the pocket of the jacket.  Keep them calm and I'll be back in about twenty minutes."  "Okay."  Sanda replied, suddenly understanding the seriousness of the situation and her role in protecting the family.  John walked over to his nightstand and retrieved his </w:t>
      </w:r>
      <w:proofErr w:type="spellStart"/>
      <w:r w:rsidRPr="007A4F73">
        <w:t>Benchmade</w:t>
      </w:r>
      <w:proofErr w:type="spellEnd"/>
      <w:r w:rsidRPr="007A4F73">
        <w:t xml:space="preserve"> automatic switchblade from the top drawer.  He clipped the tactical knife to his back-right pocket.  "So I'll be back in twenty minutes, okay?"  He asked his wife, double checking the plan.  "Just be careful."  Sanda said, looking up at John as he opened the bedroom door and headed towards the front door of the apartment.  "I'll be back in about twenty minutes.  I'm just going to drive around and see what's going on."  He said to Granny and Dorina.  Sanda's mother was in her late sixties and was not wearing her hearing aid.  She looked at Sanda with a unique expression which her daughter instantly recognized.  Sanda explained in Romanian what John was doing while John walked out the front door, Charlie barking in protest.  John clicked the button on his car remote and unlocked the door.  He quickly started the car and shifted it into reverse.  The car was relatively new, purchased when they moved back to Florida from Chicago.  Living in Chicago for over ten years, John and Sanda had only one car.  The cost of parking a single car in downtown Chicago was over two hundred dollars a month.  Sanda worked downtown and took public transportation or walked to work.  John worked in a suburbs forty-five minutes west of the city.  During a heavy snow the commute could be up to three hours.  John learned to drive on an old manual-transmission Honda.  He loved the feel and control of a stick shift, and when it was time to purchase a new car for their move back to Florida, John insisted on a stick.  John backed out of the driveway, slammed the </w:t>
      </w:r>
      <w:r w:rsidRPr="007A4F73">
        <w:lastRenderedPageBreak/>
        <w:t xml:space="preserve">stick shift into first while revving the engine and popped the clutch.  The back tires squealed slightly as John lurched forward twenty feet before slowing at the stop sign.  He turned left, rolling through the intersection and headed towards the electronic gate leading out of the apartment complex.  The gate was closed.  "Shit."  John thought.  "If the power's out, the gate will be locked closed."  Double checking his assumption he drove up to the solid white line running parallel to the gate, back ten feet.  Normally the gate would open, slowly swinging backwards towards the white line.  The gate ignored John's request to leave.  Growing increasingly more frustrated that he was trapped inside his apartment complex, John pressed in the clutch and threw the transmission into reverse, quickly accelerating backwards.  He turned the car around and headed towards the second gated exit to the complex.   The car bouncing violently over a speed bump, John slowed as he approached the second gate, seeing it was also closed.  Realizing there was no way to drive in or out of the complex while the power was out, John drove back to his apartment.  There were several residents outside now, staring at John as he drove back.  John pulled up in his assigned spot and parked the car.  He walked to his front door and heard Charlie barking, having recognizing the sound of Johns car.  John unlocked the front door and stepped inside, closing the door behind him and locking it.  "So what's going on?"  Sanda asked, concerned.  "The damn gates are locked shut and I couldn't get out of the apartment complex."  John said.  Everyone paused, listing to the sound of multiple sirens in the distance.  "I've got to figure out what's going on."  John said.  "The fact that there are police or ambulances or whatever we're hearing outside probably means the outage is widespread.  I think I should walk out of the complex and hopefully I can flag down a cop and ask him what is going on."  "I don't think you should leave us John.  You shouldn't be walking around by yourself when you </w:t>
      </w:r>
      <w:r w:rsidRPr="007A4F73">
        <w:lastRenderedPageBreak/>
        <w:t xml:space="preserve">don't know what's going on."  Sanda argued.  "What's our alternative?   The water is out and we wasted half of our bottled water making shitty coffee.  If this outage lasts more than a day we're fucked.  I need to know what's going on."  John noticed the growing panic on Dorina and Granny's face and instantly regretted making the honest statement out loud.  Regaining his composure John said, "Everyone just stay here.  I'm just going to walk down to the main street.  I'll be back within thirty minutes."  Nobody uttered a word.  Sanda looking blankly into John's eyes.  John walked to the front door and unlocked it, Charlie on his heels.  He turned towards Charlie.  "No bark."  John said, raising his index finger.  Charlie sat and whined, but did not bark as John opened the door, walked out and closed it behind him.  It was a ten minute brisk walk to the main road.  John noticed the vapor as he exhaled and thought of Chicago.  It was mid-January and he was wearing shorts in central Florida.  Walking towards the main road he noticed the strip mall on his right, including the twenty-four hour gym, was totally dark.  There were almost no cars on the street, which was very strange for a Monday morning.  John began to suspect that the whole city was without power.  Walking towards a bus stop alongside the main road John noticed two men.  They were wearing light jackets, talking with each other.  John heard the screech of tires as a police car quickly rounded the corner and turned on his lights and siren.  The siren changed pitch as the car passed John and raced away down the main road outside his apartment complex.  John put his right hand in his pocket over the butt of his pistol and approached the two men talking at the bus stop.  "Do you guys know what's going on with the power?"  John asked, slowing down as he got closer to the men.  "Man we don't know shit!  Fucking </w:t>
      </w:r>
      <w:r w:rsidR="005D7E16">
        <w:t>cell-phone</w:t>
      </w:r>
      <w:r w:rsidRPr="007A4F73">
        <w:t xml:space="preserve">s don't work.  Water don't work.  Thought we would catch a bus </w:t>
      </w:r>
      <w:proofErr w:type="spellStart"/>
      <w:r w:rsidRPr="007A4F73">
        <w:t>outta</w:t>
      </w:r>
      <w:proofErr w:type="spellEnd"/>
      <w:r w:rsidRPr="007A4F73">
        <w:t xml:space="preserve"> here but </w:t>
      </w:r>
      <w:proofErr w:type="spellStart"/>
      <w:r w:rsidRPr="007A4F73">
        <w:t>ain't</w:t>
      </w:r>
      <w:proofErr w:type="spellEnd"/>
      <w:r w:rsidRPr="007A4F73">
        <w:t xml:space="preserve"> no damn bus come either."  One of the men answered while the other looked down, </w:t>
      </w:r>
      <w:r w:rsidRPr="007A4F73">
        <w:lastRenderedPageBreak/>
        <w:t xml:space="preserve">staring at the ground.  John noticed another police car rounding the corner and took the opportunity to flag the officer down.  He waived both hands in the air and walked towards the accelerating car.  The police officer saw John, came to a stop and rolled down his window.  "Sir, I'm going to need you to go back to your home please."  The police officer demanded.  "Is the power out for the whole city?"  John asked.  "Sir, I need you to return to your home.  It's for your own safety."  John knew the police officer was following protocol, and also knew he wouldn't get any </w:t>
      </w:r>
      <w:proofErr w:type="spellStart"/>
      <w:r w:rsidRPr="007A4F73">
        <w:t>futher</w:t>
      </w:r>
      <w:proofErr w:type="spellEnd"/>
      <w:r w:rsidRPr="007A4F73">
        <w:t xml:space="preserve"> information from him.  "No problem, thank you officer."  John replied respectfully.  The officer rolled his window back up and quickly accelerated the patrol car.  John turned around and started to walk back to his apartment.  Approaching the bus stop, "Hey man, do you think you can spare a dollar so we can catch a bus </w:t>
      </w:r>
      <w:proofErr w:type="spellStart"/>
      <w:r w:rsidRPr="007A4F73">
        <w:t>outta</w:t>
      </w:r>
      <w:proofErr w:type="spellEnd"/>
      <w:r w:rsidRPr="007A4F73">
        <w:t xml:space="preserve"> here?"  "I'm sorry man."  John said, placing his right hand back in his pocket over the butt of his 9 millimeter </w:t>
      </w:r>
      <w:proofErr w:type="spellStart"/>
      <w:r w:rsidRPr="007A4F73">
        <w:t>Glock</w:t>
      </w:r>
      <w:proofErr w:type="spellEnd"/>
      <w:r w:rsidRPr="007A4F73">
        <w:t xml:space="preserve"> 43.  Having lived in Chicago for many years John was used to homeless people and beggars.  He found over the years that the best answer in Chicago was a simple "I'm sorry man." which was usually followed by "God bless you."  Florida was very different from Chicago, and John found that his tactics for dealing with beggars were not nearly as effective.  "Hey come on man, just a dollar.  We need to get to our grandmamma house in Ocala.  Make sure she okay."  The man at the bus stop pleaded, walking slowly towards John.  Holding up his left hand, "I'm really sorry, I don't even have my wallet on me.  I just walked out here to see if I could find out what's going on."  "That's okay man, we can walk back to your place so you can get your wallet.  </w:t>
      </w:r>
      <w:proofErr w:type="spellStart"/>
      <w:r w:rsidRPr="007A4F73">
        <w:t>Ain't</w:t>
      </w:r>
      <w:proofErr w:type="spellEnd"/>
      <w:r w:rsidRPr="007A4F73">
        <w:t xml:space="preserve"> no busses coming right now anyhow."  John stopped and turned toward the man.  "That's not going to happen."  John said in a low, authoritative tone.  John's right hand was inside his pocket, gripping the butt of his pistol.  "I'm very sorry but I can't help you."  John said sternly.  The man stopped, </w:t>
      </w:r>
      <w:r w:rsidRPr="007A4F73">
        <w:lastRenderedPageBreak/>
        <w:t xml:space="preserve">ten feet from John.  He looked down at John's right hand which was practically making a fist inside his pocket.  "Man whatever.  Fuck off."  The man said as he turned and walked back towards his friend at the bus stop.  John turned and walked quickly, but not too quickly, back towards his apartment complex.  </w:t>
      </w:r>
    </w:p>
    <w:p w:rsidR="007A4F73" w:rsidRPr="007A4F73" w:rsidRDefault="007A4F73" w:rsidP="007A4F73">
      <w:pPr>
        <w:pStyle w:val="BodyText"/>
      </w:pPr>
      <w:r w:rsidRPr="007A4F73">
        <w:t xml:space="preserve">Back at the apartment, John unlocked the front door and walked in.  “We have a problem!”  Sanda said in a very serious tone before John could even shut the door behind him.  John noticed that his wife was wearing a light jacket which was off center on her shoulders, the right side resting slightly lower than the left.  “What?”  John asked.  “So I needed to use the bathroom and when I flushed the toilet it never filled back up.  The water just went down and made a gurgling sound.”  “Number one or number two?” John asked, relieved it wasn’t a ‘serious’ issue but maintaining a serious tone to the conversation.  “Number one.”  Sanda replied.  Somewhat happy with her response, John said, “We’re not going to be able to use the toilets until the water comes back on.  They will only flush once, and that’s it.”  John explained.  “Yeah, that’s a big problem.  What happens when we need to go, eh.”  Sanda asked, raising an eyebrow.”  John thought about the problem for a few seconds.  “The best I can come up with is to use the plastic shopping bags we’ve saved from Publix.  You can kind of open the bag up and place it into the toilet since the water level will be very low.  When you’re done just wrap the bag up and walk it over to the dumpster outside.”  “This is crazy.”  Sanda exclaimed, shaking her head.  “And what about washing our hands?”  Sanda asked, demanding a solution.  “Listen.”  John said, standing in front of the group.  “We’re quickly running out of drinkable water.  Right now all we have for water is a few bottles of Perrier, some ice in our freezer and Granny’s freezer which will be starting to melt soon, and whatever is left in the dog bowls around the apartment.”  John explained calmly, </w:t>
      </w:r>
      <w:r w:rsidRPr="007A4F73">
        <w:lastRenderedPageBreak/>
        <w:t xml:space="preserve">but attempting to emphasize just how serious the current situation was, especially if the water outage lasted more than a couple of days.  “We have wine!”  Sanda said, suddenly enthusiastic that she had solved the problem.  “How is that going to help us?”  John asked, confused.  “We have plenty of soap, so after we use the bathroom we can just use wine to wash our hands!”  Sanda and John’s apartment was typically well stocked with many bottles of pricy wine.  Most bottles ranged from fifteen dollars upwards to over fifty.  It was January, and they typically </w:t>
      </w:r>
      <w:proofErr w:type="spellStart"/>
      <w:r w:rsidRPr="007A4F73">
        <w:t>prefered</w:t>
      </w:r>
      <w:proofErr w:type="spellEnd"/>
      <w:r w:rsidRPr="007A4F73">
        <w:t xml:space="preserve"> red wines in the winter and switched over to mostly white wines in the summer.  There were always a few bottles of Champagne and white wine on hand.  “I guess that will work.”  John said, reluctantly.  “Unless you want your hands stained blue, we should stick with white wine.  And only use just enough to wet your hands to use the soap and rinse them off.”  John said.  “I think we have a fifteen-dollar bottle of Chablis.  We can start with that.”  Sanda said walking over to the large wine cooler.  She opened the door and looked over the bottles.  “Here it is.”  Sanda pulled a bottle of French white wine form the cooler and took it to the kitchen where there was a wine-bottle opener lying on the counter.  She cut the foil off of the top of the wine, twisted the corkscrew slowly through the bottle’s cork and pried it out.  John heard the subtle pop sound when his wife removed the cork from the wine bottle, and couldn’t believe they were going to be washing their hands with French wine.  John and Sanda had talked many times over the past years about various strategies for surviving if the world were to go to shit.  They covered hundreds of scenarios at length, but the most basic things such as how to wash your hands when the water goes out was never considered.  Sanda took the open bottle of wine and placed it on the sink in the spare bathroom.  It was getting a little cold in the house, and John took the opportunity to put on a light jacket.  He wasn’t really that cold, but he knew the jacket would be </w:t>
      </w:r>
      <w:r w:rsidRPr="007A4F73">
        <w:lastRenderedPageBreak/>
        <w:t xml:space="preserve">useful to conceal another pistol.  He opened the bottom drawer of a small desk and dug around the contents, looking for a plastic external holster for his 9 millimeter </w:t>
      </w:r>
      <w:proofErr w:type="spellStart"/>
      <w:r w:rsidRPr="007A4F73">
        <w:t>Glock</w:t>
      </w:r>
      <w:proofErr w:type="spellEnd"/>
      <w:r w:rsidRPr="007A4F73">
        <w:t xml:space="preserve"> 26.  He found the Blackhawk </w:t>
      </w:r>
      <w:proofErr w:type="spellStart"/>
      <w:r w:rsidRPr="007A4F73">
        <w:t>Serpa</w:t>
      </w:r>
      <w:proofErr w:type="spellEnd"/>
      <w:r w:rsidRPr="007A4F73">
        <w:t xml:space="preserve"> paddle holster and clipped it to his belt on his left side.  He retrieved his ten-plus-one round </w:t>
      </w:r>
      <w:proofErr w:type="spellStart"/>
      <w:r w:rsidRPr="007A4F73">
        <w:t>Glock</w:t>
      </w:r>
      <w:proofErr w:type="spellEnd"/>
      <w:r w:rsidRPr="007A4F73">
        <w:t xml:space="preserve"> 26 and placed it in the holster with a click.  The gun, holstered on his left side, was positioned with the butt of the gun pointing forward which would require a reverse draw.  John had practiced this controversial technique many times at the range.  The weight of the larger capacity </w:t>
      </w:r>
      <w:proofErr w:type="spellStart"/>
      <w:r w:rsidRPr="007A4F73">
        <w:t>Glock</w:t>
      </w:r>
      <w:proofErr w:type="spellEnd"/>
      <w:r w:rsidRPr="007A4F73">
        <w:t xml:space="preserve"> on his left side balanced out the smaller </w:t>
      </w:r>
      <w:proofErr w:type="spellStart"/>
      <w:r w:rsidRPr="007A4F73">
        <w:t>Glock</w:t>
      </w:r>
      <w:proofErr w:type="spellEnd"/>
      <w:r w:rsidRPr="007A4F73">
        <w:t xml:space="preserve"> 43 still in his right-front pocket.  He took a few loaded double-stack magazines for the </w:t>
      </w:r>
      <w:proofErr w:type="spellStart"/>
      <w:r w:rsidRPr="007A4F73">
        <w:t>Glock</w:t>
      </w:r>
      <w:proofErr w:type="spellEnd"/>
      <w:r w:rsidRPr="007A4F73">
        <w:t xml:space="preserve"> 26 and placed them within an inside pocket of his jacket.  “Eleven rounds on the left and seven on the right.”  John thought to himself.  He was armed with eighteen rounds of 9 millimeter ammunition he could use before needing to reload.  It wasn’t great, but he felt it was sufficient for now.  He was still optimistic that in a few hours the power would jolt back to life and the water would once again flow from the tap.  Hopefully before they were forced to break open the Champagne for hand washing.  “Granny, we need to take the ice out of your freezer and put it into a container over here so we can use it for drinking water.  Also, did you flush your toilet yet this morning?”  John asked.  “I went to the bathroom but it was dark so I couldn’t find the lever to flush the commode.”  She said.  John took command of the group once more.  “Okay, Sanda I need two pitchers.  I’ll put all the ice from Granny’s freezer in one, and the other one I’ll put the water from her toilet’s tank reservoir.  Can you give me a ladle or something I can use to dip the water out of the toilet tank?”  John asked.  “Um, we are NOT going to drink toilet water.”  Sanda said, horrified at John’s plan.  “It’s not toilet water, it is the clean water in the tank above the toilet.  Plus we’re not going to drink it, it’s for Charlie.”  John explained.  “Charlie drinks filtered water!”  Sanda </w:t>
      </w:r>
      <w:r w:rsidRPr="007A4F73">
        <w:lastRenderedPageBreak/>
        <w:t xml:space="preserve">blurted before realizing what she was saying.  “Not anymore!"  John said loudly.  "Guys listen.  We don’t know at this point what is going on.  The power and water could come back on an hour from now.  But it could also be out for days or weeks for all we know.  We just don’t know anything yet, so until we know more we must start planning with the assumption that we will not have power or running water for at least a week.”  The room fell silent, everyone thinking about what John had said and the resulting reality starting to sink in.  Sanda opened up a couple of cabinets in the kitchen and found two metal water pitchers, along with a plastic ladle.  “Okay, I’ll be back in a few minutes.”  John walked out of the apartment carrying both pitchers by their handles in his left hand.  The ladle was inside one of the pitchers. John’s right hand was in his pocket, resting over his </w:t>
      </w:r>
      <w:proofErr w:type="spellStart"/>
      <w:r w:rsidRPr="007A4F73">
        <w:t>Glock</w:t>
      </w:r>
      <w:proofErr w:type="spellEnd"/>
      <w:r w:rsidRPr="007A4F73">
        <w:t xml:space="preserve"> 43.  He walked to the front door of Granny’s apartment, looking around the street he noticed all of the residents had gone back inside.  He switched the water pitchers to his right hand so he could take the keys out of his left pocket.  He located the key to Granny’s front door and opened it with his left hand.  Inside, the apartment was relatively dark.  It was a smaller apartment with fewer windows, and John had forgotten to bring a flashlight.  He sat the pitcher down on the kitchen counter and walked into the bedroom.  On her nightstand, he saw one of his tactical flashlights he had given Granny a few years ago.  It was reprogrammed permanently to the lowest setting. Walking back to the kitchen he took one of the pitchers and dumped all of the ice from her freezer into the pitcher.  He sat the ice-filled pitcher on the counter and took the other pitcher with the ladle into the bathroom.  It was very dark in the bathroom.  John clicked on the flashlight and rested it upright on the sink countertop.  The toilet lid was open, and John could see the water in the bowl was filled to the normal level but had a light-yellow color.  He removed the lid from the tank and using the ladle began to scoop out </w:t>
      </w:r>
      <w:r w:rsidRPr="007A4F73">
        <w:lastRenderedPageBreak/>
        <w:t xml:space="preserve">water, pouring it into the pitcher.  There was still a small amount of water left in the tank after the pitcher was full, possibly a half-inch at the bottom.  John placed the ceramic lid back on the tank, grabbed his flashlight, the pitcher of water for Charlie, and walked back into the kitchen to pick up the pitcher of ice.  Much heavier now, but still able to hold everything in his right hand, John stepped outside Granny’s front door and locked it.  He made the short walk back to his apartment, unlocked his front door and walked in.  Charlie’s pitcher of toilet-tank water sloshed about as John struggled to hold both pitchers in his right hand while closing the door behind him, keys in his left hand and relocking the door from the inside.  “We need one more container for the ice in our freezer before it melts into the ice trey.”  John said, looking at Sanda.  “I’m on it.”  Sanda quickly replied while she dug around the cabinets some more looking for just the right container.  </w:t>
      </w:r>
    </w:p>
    <w:p w:rsidR="007A4F73" w:rsidRPr="007A4F73" w:rsidRDefault="007A4F73" w:rsidP="007A4F73">
      <w:pPr>
        <w:pStyle w:val="BodyText"/>
      </w:pPr>
      <w:r w:rsidRPr="007A4F73">
        <w:t xml:space="preserve">“So did you find anything out when you walked over to the main road?”  Granny asked John.  “Not much.  There were a lot of police cars which seemed to be racing towards the town center.  I managed to flag one cop down to ask him what was going on.  All I got from him was the standard ‘go back to your home sir for your own safety’ bullshit.  All of the street stop lights were out as far as I could see.  I think it’s a safe bet that the power is out for the whole city.”  John left out his confrontation with the guys at the bus stop.  “If we only had a generator,” John said, “then we might could pick up some television news channels over the air.”  “Aren’t your parents somewhere nearby on an RV trip?  They have a generator on the RV, along with several televisions.”  Sanda asked.  “You’re right!”  John said with tempered excitement.  “Unfortunately I have no way to contact them.  Hopefully once they get word that we’ve experience this major outage they will drive over to help out.”  John said, an optimistic tone </w:t>
      </w:r>
      <w:r w:rsidRPr="007A4F73">
        <w:lastRenderedPageBreak/>
        <w:t xml:space="preserve">creeping into his voice for the first time that day.  “Okay,” John said, again commanding everyone’s attention, “we have enough water to last us a couple of days but drink it sparingly!  If you need to go number one, just leave it and don’t try to flush.  For number two, just take one of these plastic grocery bags and do the best you can.  Tie it up tight when you’re done and I’ll walk it down to the dumpster and throw it out.  Use the white wine in the bathroom to wash your hands.  Everyone got it?”  Granny and Dorina nodded while Sanda just stared at John with a slight irritation that he was assuming a command role and already executing orders to the group.  “As for food, John continued, he have enough for maybe a week or two.  Hopefully this will all be over by then and we can go back to our normal lives.  There are a few bananas, oranges, and apples if anyone wants a light breakfast.  We have some meat and cheese in the refrigerator, which will be starting to warm up over the next few hours.  We have plenty of pasta, but can’t afford to use the rest of our drinking water to cook it.  Other than that, we have an assortment of beef jerky we recently picked up from St. Augustine.  Kangaroo jerky, alligator jerky, buffalo jerky, and wild boar jerky.”  Granny shook her head in disgust.  “We have a few cans of black beans, kidney beans, and some canned soup.  We also have several cans of tuna fish and sardines.”  John paused, trying to think of any food items he might have missed.  “No way I’m </w:t>
      </w:r>
      <w:proofErr w:type="spellStart"/>
      <w:r w:rsidRPr="007A4F73">
        <w:t>eatin</w:t>
      </w:r>
      <w:proofErr w:type="spellEnd"/>
      <w:r w:rsidRPr="007A4F73">
        <w:t xml:space="preserve">’ any sardines!”  Granny demanded, her face contorted with a deeper level of disgust.  “You’d be surprised what you’ll eat if you get hungry enough Granny.  Let’s hope we don’t have to find out.”  John said authoritatively.  “John, did you take Charlie out yet today?”  Sanda asked, concerned.  “Damn, no I forgot given everything that has been going on.  I’ll take him out right now.”  John went into the bedroom to find Charlie hiding in the closet.  He was a very loving, but sensitive dog and had a very low tolerance to any kind of loud noise.  Even the sound of John </w:t>
      </w:r>
      <w:r w:rsidRPr="007A4F73">
        <w:lastRenderedPageBreak/>
        <w:t xml:space="preserve">racking the side on his </w:t>
      </w:r>
      <w:proofErr w:type="spellStart"/>
      <w:r w:rsidRPr="007A4F73">
        <w:t>Glock</w:t>
      </w:r>
      <w:proofErr w:type="spellEnd"/>
      <w:r w:rsidRPr="007A4F73">
        <w:t xml:space="preserve"> would send Charlie running away to hide.  “Come on little boy, we need to go out.”  John said softly, petting Charlie gently on the head.  He picked Charlie up and carried him to a bench in the hallway.  Charlie’s harness and leash were in a small drawer across from the bench.  Sliding the harness over Charlie’s little head and locking into place on the back, John clipped the end of the leash onto the harness and stood up.  John discussed many times with Sanda how the plan would be to hunker down and stay inside, keeping a low profile should there be any such ‘event’ threatening their safety.  John thought about this as he opened the door and walked outside with Charlie.  Across the street and in front of an apartment towards the left, John saw one of his neighbors also taking her dog out for a bathroom break.  It was a little pug, and one of Charlie’s friends.  The two dogs got along great and enjoyed playing together, often running in circles which would wrap and tangle their leashes around John and his neighbor.  She was an older blond woman, John did not know her name and they mostly just talked about each other’s dogs for a few minutes every so often.  Charlie walked onto a patch of grass just outside the apartment and peed instantly.   Normally John would have to walk him around to several different areas until Charlie found just the right spot, but it was late and Charlie had already held it far longer than normal.  After Charlie was finished, John crossed the street and walked towards his neighbor, her pug smiling snorting and wagging his tail.  Charlie was practically pulling John across the street toward the pug.  “So what do you think about this crazy power outage?”  He asked his neighbor.  “I don’t know what to think.  Is your water out too?”  She asked, very concerned.  “Yes, power, water, and even our </w:t>
      </w:r>
      <w:r w:rsidR="005D7E16">
        <w:t>cell-phone</w:t>
      </w:r>
      <w:r w:rsidRPr="007A4F73">
        <w:t xml:space="preserve">s are not working.”  “I hope it’s nothing too serious.”  His neighbor replied, seeming to draw upon some well of optimism which was foreign to John.  This was the first conversation they ever had which wasn’t about their dogs, and </w:t>
      </w:r>
      <w:r w:rsidRPr="007A4F73">
        <w:lastRenderedPageBreak/>
        <w:t xml:space="preserve">John felt it was appropriate to introduce himself.  “By the way, I’m John.”  He said, extending a hand as Charlie and his playmate ran in circles, John’s neighbor adjusting her legs to free herself from the two entangled leashes.  “I’m Sarah, nice to meet you John.”  “Nice to meet you too Sarah.”  John said as they shook hands briefly.  “Well, I’m going to head back and try to get some information on what is going on.  I’ll walk over and let you know if I find out anything.”  John said.  “Thank you John, I really appreciate that.”  Sarah said, untangling her dog from Charlie's leash and pulling him with some resistance back towards her apartment.  Charlie wanted to follow them and John also had to practically drag Charlie back across the street.  When John walked back into his apartment, he noticed that Sanda had plated everyone a generous portion of food.  Sliced apples and oranges, a banana, a few slices of gourmet cheese along with some thin strips of prosciutto.  "What is this here?"  Granny said, pointing at the prosciutto.  "It's just ham Granny.  Just a different type of ham."  John answered.   Whispering to Sanda, "We need to be careful how much food we eat right now.  We have limited supplies and don't know how long this will last."  "That's enough!"  Sanda answered harshly, but still whispering.  "Everyone's scared and has been through some crazy shit today.  The least I can do is give them a decent breakfast."  Sanda looked up and stared into John's eyes.  He knew when to pick his battles, and this wasn't one worth fighting.  "Fair enough.  I'm going to go sit down for a few minutes and just think about our options."  John took a banana and peeled it as he walked over and sat in his recliner.  Charlie had acquired a taste for bananas, and was begging at the edge of the recliner.  John thought about the </w:t>
      </w:r>
      <w:r w:rsidR="005D7E16">
        <w:t>cell-phone</w:t>
      </w:r>
      <w:r w:rsidRPr="007A4F73">
        <w:t xml:space="preserve"> outage, and all the police heading in the same direction towards the center of town.  He was tired, eating the banana in large bites.  Nothing made sense, and he was a bit disappointed that not a single 'brilliant' idea or plan popped </w:t>
      </w:r>
      <w:r w:rsidRPr="007A4F73">
        <w:lastRenderedPageBreak/>
        <w:t xml:space="preserve">into his head.  He finished eating the banana and placed the peel in this lap.  Charlie was still licking his lips and raising one paw.  John closed his eyes and heard Sanda approach.  She grabbed the banana peel from John's lap and walked back to the kitchen, throwing it into the trash.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8" w:name="_Toc438984376"/>
      <w:r w:rsidRPr="007A4F73">
        <w:lastRenderedPageBreak/>
        <w:t>The Parents</w:t>
      </w:r>
      <w:bookmarkEnd w:id="18"/>
    </w:p>
    <w:p w:rsidR="007A4F73" w:rsidRPr="007A4F73" w:rsidRDefault="007A4F73" w:rsidP="007A4F73">
      <w:pPr>
        <w:pStyle w:val="BodyText"/>
      </w:pPr>
    </w:p>
    <w:p w:rsidR="007A4F73" w:rsidRPr="007A4F73" w:rsidRDefault="007A4F73" w:rsidP="007A4F73">
      <w:pPr>
        <w:pStyle w:val="BodyText"/>
      </w:pPr>
      <w:r w:rsidRPr="007A4F73">
        <w:t xml:space="preserve">John was startled awake by Charlie barking loud and rapidly at the front door.  "John, wake up.  Someone just knocked on the door!"  Sanda said.  John had some difficulty understanding his wife through the barrage of loud barks.  Sanda tried to look through the peep hole in the door, standing on her tippy toes but couldn't make out who was there.  John got up from his recliner, and with his right hand drew the </w:t>
      </w:r>
      <w:proofErr w:type="spellStart"/>
      <w:r w:rsidRPr="007A4F73">
        <w:t>Glock</w:t>
      </w:r>
      <w:proofErr w:type="spellEnd"/>
      <w:r w:rsidRPr="007A4F73">
        <w:t xml:space="preserve"> 26 from the holster on the left side and walked towards the door.  Granny and Dorina stared at the gun in John's hand as he approached the door and looked through the peephole.  He was relieved to see his parents standing nervously outside.  John held the </w:t>
      </w:r>
      <w:proofErr w:type="spellStart"/>
      <w:r w:rsidRPr="007A4F73">
        <w:t>Glock</w:t>
      </w:r>
      <w:proofErr w:type="spellEnd"/>
      <w:r w:rsidRPr="007A4F73">
        <w:t xml:space="preserve"> behind his back and with his left hand unlocked and opened the door.  "What took you guys so long?"  John asked jokingly.  "Man you wouldn't believe how hard it is to drive a motor home around so many roadblocks and police check points.  I had to show my retired police badge twenty times just to drive here from thirty minutes away."  John's father explained while walking into the apartment.  Charlie's barking had now turned to incessant jumping, over three feet in the air, excited to see John's parents.  "Where's your RV?"  John asked.  "Oh, it's parked just outside your apartment complex in the parking lot of that strip mall.  Your gates are not working so we had to walk over here."  Jim said.  "So tell me what you know dad.  Was the power out where you guys were staying also?  Did any of the cops you spoke with tell you anything?"  John asked, desperate for information.  "The power was out when we woke up this morning.  We turned on the generator to warm up the motor home.  We were able to get a couple of news channels on TV.  John, it's bad."   Jim paused, looking down.  Not quite ready to say the words he needed to say."  John took a seat on the couch, looking up at his father.  "The </w:t>
      </w:r>
      <w:r w:rsidRPr="007A4F73">
        <w:lastRenderedPageBreak/>
        <w:t xml:space="preserve">news is saying that at three a.m. last night, something took out the power grid in New York.  Within thirty minutes it had spread to the eastern half of the United States all the way to Chicago.   By five a.m. the entire country was without power.  Backup generators are running at full capacity, which is keeping some of the hospitals and police stations operational.  The demand on the cell towards was too high and they decided to just shut those down to conserve energy.  A couple of news channels are broadcasting using backup generators."  John's dad shook his head and looked down.  John's mouth dropped in disbelief.   "Wholly, fucking, shit." John said, each word sounding as if it was coming from someone else other than himself.  "I'm guessing the news has no idea what is causing the power outage?"  John asked his father.  "There were several speculations.  Everything from an EMP to a virus created by terrorist hackers.  But they don't really know."  "Maybe we forgot to pay our electric bill and China disconnected our service."  John joked.  Nobody laughed, and he instantly regretted the remark.  "Well now that we know this is colossal, we need to gather around and have a serious discussion about how to survive this."  John said, standing up and addressing the family.  "Things are going to get bad, really soon.  People will be running out of food and water soon, and that's when all hell will start to break loose.  I'm guessing a lot of people around here still have no idea how widespread the power outage is, so they're not a full panic level yet.  They will be in a few more days.  I think the first thing we can expect is for looters to break into the Publix around the corner to steel food and water.  At some point the police will give up trying to control the situation.   That's when things could, I mean, will get really dangerous.  We can expect armed thugs breaking into houses, stealing supplies and whatever they can get their hands on.  They will probably kill anyone who gets in their way."  John paused to catch his breath.  "That's a pretty good </w:t>
      </w:r>
      <w:r w:rsidRPr="007A4F73">
        <w:lastRenderedPageBreak/>
        <w:t xml:space="preserve">description of the end of the world."  Jim said, half sarcastically.  "I honestly think that's what we're looking at here."  John looked around the room at his family.  "This is the time when we all have to decide.  Do we fight to live, or just lie down and die."  John heard the words coming from his mouth but couldn't believe he was saying them.  Just yesterday those same words would have been met with rolling eyes and shaking heads.  “Listen.”  Jim said.  John knew his father would switch into his ‘low-and-slow’ talk which was used infrequently to convey a serious discussion.  Generally John’s father was a jokester.  He was outgoing, funny, and always the life of the party.  Jim’s upbeat personally helped him survive so many years as a police officer, witnessing countless unspeakable horrors.  Many of Jim’s friends on the force let the work get the better of them and had quit.  John remembered the day his father retired.  He watched his father give a quick speech, near the end of the party which was located at one of the smaller command centers in Jim’s precinct.  Jim was a good public speaker, and it touched John to see his father well up, holding back tears as he tried to wrap up his speech.   During the speech, Jim had suddenly realized that he had survived.  After thirty-five years putting his life on the line almost every day.  Jim had survived several actual gunfights.  Many fist-fights with drugged out teenagers who felt no pain being punched over and over in the face as they kept reaching for Jim’s gun.  Attending countless funerals of close friends who had died in the line of duty, and a few who had committed suicide.  Jim struggled to maintain his composure, wrapping up the speech in tears, realizing he had made it, he had survived.  “Listen,” Jim said again, this time John turned from looking out the window and looked at his father.  “I don’t think we should jump the gun here.  I was a police officer for thirty-five years and I know how these things play out.”  “You’ve experienced a nation-wide power outage?”  John interrupted his father.  “Just </w:t>
      </w:r>
      <w:r w:rsidRPr="007A4F73">
        <w:lastRenderedPageBreak/>
        <w:t xml:space="preserve">hear me out.” Jim said calmly.  “There are police everywhere outside.  They have the situation under control and most likely the power will be restored within a couple of days and we’ll all go on with our lives.”  Jim said, saying each word slowly, and with authority.  John smirked and looked back towards the window to see if anything was happening outside.  “Did someone leave an open bottle of wine in the bathroom?”  Liz shouted from the guest bathroom.  “It’s so you can wash your hands after you take a </w:t>
      </w:r>
      <w:proofErr w:type="spellStart"/>
      <w:r w:rsidRPr="007A4F73">
        <w:t>shit</w:t>
      </w:r>
      <w:proofErr w:type="spellEnd"/>
      <w:r w:rsidRPr="007A4F73">
        <w:t xml:space="preserve">.”  John answered loudly.  Liz walked out of the bathroom and looked at John, fighting back a smile.  “Really.”  She stated, surprised, not actually asking for clarification.  “We have a limited supply of fresh drinkable water.  We don’t know how long the power and water will be out so we didn’t want to use our drinking water to wash our hands.”  John explained.  Jim rested his index finger on his chin, thinking.  “My motor home has a seventy-gallon fresh water tank.  We have plenty of water.  I say we pack up a few things from here and we all head over to the motor home and drive some place safe, away from here.”  </w:t>
      </w:r>
    </w:p>
    <w:p w:rsidR="007A4F73" w:rsidRPr="007A4F73" w:rsidRDefault="007A4F73" w:rsidP="007A4F73">
      <w:pPr>
        <w:pStyle w:val="BodyText"/>
      </w:pPr>
      <w:r w:rsidRPr="007A4F73">
        <w:t xml:space="preserve">“I don’t think that’s a good idea.”  Jim rebutted.  “First of all, how far can we even get before your gas runs out?  There’s no power, which means you can’t just stop by a gas station to fill up.  And another thing, that big-ass RV out there stands out like a sore thumb.  It’s a target for looters, robbers, whoever.”  “You keep worrying too much about people attacking us.  I think you’re overreacting.  There are police everywhere, and besides I have a gun.”  Jim crossed his arms, waiting for the argument he knew would be coming immediately from his son.  “You have your gun?”  John asked sarcastically.  “What gun do you have?”  John asked, switching to a dismissive tone.  “My </w:t>
      </w:r>
      <w:proofErr w:type="spellStart"/>
      <w:r w:rsidRPr="007A4F73">
        <w:t>Ruger</w:t>
      </w:r>
      <w:proofErr w:type="spellEnd"/>
      <w:r w:rsidRPr="007A4F73">
        <w:t xml:space="preserve"> two-eighty, right here in my back pocket.”  Jim said confidently, placing his hand over the right back pocket of his jeans.  “You have a two-eighty?”  John asked, dripping with sarcasm.   “Three-eighty?”  Jim said, questioning himself and looking at John for a </w:t>
      </w:r>
      <w:r w:rsidRPr="007A4F73">
        <w:lastRenderedPageBreak/>
        <w:t xml:space="preserve">hint.  “Liz is that a two-eighty or a three-eighty we have?”  Jim asked his wife.  Liz scratched her head.  “I think it’s a three-eighty?”  John just stood there with a blank expression, looking at his father, waiting to see if he would eventually figure out what caliber firearm he was carrying.  “It doesn’t matter what the hell it is, it will kill someone if I point it at them and pull the trigger.”  Jim said, irritated.  “There’s no such thing as a two-eighty.  You have a three-eighty, which is just a shortened, less powerful, 9 millimeter.”  John instructed.  “I knew it was a three-eighty!”  Jim said, smiling with a quick chuckle.  “Dad, you probably haven’t shot that tiny gun in years.  It only holds seven rounds, and you’ve admitted many times you’re not a great shot.”  Jim said, trying to get through to his father.  “I’m good enough!”  Jim said, making a funny expression to make light of the situation.  He was uncomfortable with serious conversations and was trying to switch back to his lighthearted style.  “So, anyway.”  Jim said slowly, switching back again to his serious tone, having more to say.  “You mom and I are going to stay in the motor home tonight.  We have a gallon of milk which is almost empty, so we can rinse that out and bring a gallon of water over here so you guys aren’t using wine to wash your hands.  There’s plenty of room in the motor home if you want to stay there with us tonight also.   We have running water, you can take a shower, we have”  “Dad!”  John interrupted.  “You have a seventy-gallon tank of water but that’s not going to last long if we all go over there and start taking showers and flushing toilets!”  John said, growing tired of trying to logic with his father.  “Son, you’re blowing this whole thing way out of proportion.  You’re talking like it’s the end of the world or something.  And just so you know, the showers and water for flushing the toilet come from different tanks.  The seventy-gallon tank is only for fresh drinking water.  The shower water comes from a grey tank, totally separate.”  Jim said, enjoying the fact that he was now instructing </w:t>
      </w:r>
      <w:r w:rsidRPr="007A4F73">
        <w:lastRenderedPageBreak/>
        <w:t xml:space="preserve">John. “That RV is a target.  I do not think you and mom should be spending the night in it.”  John demanded.  “Jim, there is no way I’m just going to leave our motor home out there in the parking lot.  That is a very expensive motor home.”  Liz said sternly.  “It’s starting to get late.  You mom and I will stay in the motor home for tonight, and tomorrow, if the power is still out, we can talk some more about this.”  Jim said, ending the conversation.  John knew it was pointless to argue any further.  “Okay, before it gets dark I’ll walk you guys back to the RV and bring a gallon of water back here to the apartment.”  John said, clipping one of his tactical flashlights to his left back pocket.  The sun was setting as John and his parents made the ten-minute walk back to his parent’s motor home.   Walking though the nearly empty parking lot, John noticed two county squad cars.  One was parked in front of the Publix grocery store and the other was parked closer to his parent’s motor home, in front of the small stores lining the strip-mall.  “See John,” Jim said glancing over at the squad cars, “nobody’s </w:t>
      </w:r>
      <w:proofErr w:type="spellStart"/>
      <w:r w:rsidRPr="007A4F73">
        <w:t>gonna</w:t>
      </w:r>
      <w:proofErr w:type="spellEnd"/>
      <w:r w:rsidRPr="007A4F73">
        <w:t xml:space="preserve"> loot this place with the police right there.  We will be fine tonight.”  Jim unlocked the door to his motor home, stepped in and turned on the lights.   John looked around, having been a few years since he had been inside.  It was large and surprisingly roomy.  There were three flat-screen televisions mounted in various locations throughout the motor home.  Jim opened the refrigerator door and pored a small amount of milk from a plastic gallon jug into the kitchen sink.  He then turned on the kitchen faucet, water flowing out, and gave the plastic jug a quick rinse and then filled the jug to the brim with tap water.  John gazed at the water pouring from the tap.  Jim put the plastic lid back on the jug and handed it to John.  “We’ll be just fine here.  Go get some sleep and we’ll see you first thing in the morning, okay?”  “Okay dad, see you in the morning.  Goodnight mom.”  “Night John.”  His mother answered.  John stepped out of the motor home and shut the </w:t>
      </w:r>
      <w:r w:rsidRPr="007A4F73">
        <w:lastRenderedPageBreak/>
        <w:t xml:space="preserve">door.  He heard the door lock from the inside.  He walked quickly back to his apartment in the dark, holding the gallon of water in his left hand just in case he needed his right hand to fend off an attack.  Normally, he would use one of his bright flashlights to light up the dark sidewalk at night, but decided to walk in the dark to avoid drawing any unwanted attention to himself.  He was worried about his parent’s safety.  He prayed his father was right, and the night would be quiet and peaceful.  John grabbed the jug of water with his right hand and with his left hand retrieved his keys from his left pocket just before approaching the front door of his apartment.  He felt for the house key, amongst several other keys, in pitch darkness and was confident he had found it.  He griped the key with his thumb and index finger, and gently touched the key to his left cheek, trying to feel the ridges to determine its orientation.  With the key properly oriented in his left hand, he quietly placed the jug of water on the ground in front of the door and felt for the keyhole with his right hand.  John wanted to enter the apartment and shut the door as fast as possible, hoping to get inside before Charlie sensed someone was outside and responded with his ear-piercing barks.  Finding the keyhole, John slowly inserted the key with his left hand.  He reached down and picked up the jug of water in his left hand, and using his right hand quickly turned the key to the left, opened the door and quickly closed it behind him.  The apartment was relatively bright.  Sanda had found four of John’s tactical flashlights and placed them upright around the kitchen and living room area.  They were set to full power, and John knew they wouldn’t last long.  Charlie ran towards John and got off one bark before John said “No bark!”  Charlie, recognizing John’s voice, started his ritualistic high jumping.  John placed the jug of water on the kitchen counter.  “Nobody use this water to wash your hands.  Understood?”  John said, speaking almost like a military commander.  “Until we know what is really going on, we </w:t>
      </w:r>
      <w:r w:rsidRPr="007A4F73">
        <w:lastRenderedPageBreak/>
        <w:t xml:space="preserve">cannot assume that the water will be turned back on tomorrow, or a week from now, or whenever.  We can live without power.  We CAN NOT live without water.  This jug of water is for us to drink, sparingly.”  John paused, looking at each person one at a time to make sure everyone understood his message and was on-board.  He then went to each of the flashlights, and one at a time, first turning them off followed by three quick taps of the rear button which switched the flashlight to the low setting.  The overall lighting in the room was reduced by half, but was more than sufficient.  “The flashlights will last much longer at this setting.  I have a stock of CR123 batteries, but if the power doesn’t come back on within a couple of days we need to figure out a better plan for light.”  John noticed all of the blinds were closed, and nobody could see into the apartment.  Someone outside could see the apartment was occupied just from the small amount of light coming through the blinds.  This was probably a good thing, and most of the other apartments were probably slightly illuminated with flashlights or candles.  For many years, John felt very safe sleeping in his apartment at night.  They had installed a high-quality alarm system.  Each window and external door was equipped with shock sensors, which would trigger if either opened or even if a window was broken.  His only alarm system now was Charlie, which he was very thankful for.  John had never purchased any of the plywood or Plexiglas to cover the glass windows as his wife once suggested years ago.  He did still have a box of barbed wire, unopened in the garage.  “Okay, here’s the plan for tonight.”  John said, commanding once again the group’s attention.  His wife wasn’t thrilled with this type of behavior but felt this wasn’t the appropriate time to argue with him in front of her mom and Granny.  “Sanda, you and your mom will sleep in the spare bedroom.  You take your three-eighty and put it on the top of your night stand, right next to one of my flashlights.  Charlie will </w:t>
      </w:r>
      <w:r w:rsidRPr="007A4F73">
        <w:lastRenderedPageBreak/>
        <w:t xml:space="preserve">sleep in your room.  He’ll hear anyone approaching the bedroom window or the front door.  My grandmother will sleep in the master bedroom.  I’m going to stay out here in the living room in my recliner.  I’ll have my tactical shotgun with me since it has a flashlight already attached to the end of the magazine tube.”  “John I can help out, I can shoot the twenty-two.”  Dorina said.  She was referring to the old bolt-action .22 rifle she had struggled to fire a few years ago.  “That’s okay, we have things covered for now but I’ll you know if we need your help.”  John told Dorina.  John walked into the master bedroom and retrieved his black tactical shotgun.  The shotgun held six rounds in the magazine tube plus an extra one in the chamber.  John normally loaded all his firearms to capacity, but intentionally stored the shotgun without a round chambered for one reason.  Should someone ever break into their apartment, he would grab his shotgun and pump a round into the chamber, which made a universally recognized sound.  John hoped that, should that day unfortunately come, between the blaring home alarm system and the rack of his pump-action shotgun chambering a round of double-ought buckshot, any intruder would turn and head for the hills.  John double checked that the safety was set on his shotgun and then quickly racked the pump, making a cloud metallic clacking sound, and chambering a round from the magazine tube.  John retrieved a single round of military-grade double-ought buckshot and pushed it into the magazine tube from the underside of the shotgun.  It was now at full capacity, holding seven shots.  The first five shots were self-defense rounds of double-ought buckshot.  The final two shots were slugs.  This was the way his father loaded his shotgun when we was a police officer, the theory being that if the first few shots of buckshot did not stop the threat and the perpetrator kept approaching then the last two slugs would definitely put the person down.  John thought this was a great idea and started loading his shotgun in the exactly </w:t>
      </w:r>
      <w:r w:rsidRPr="007A4F73">
        <w:lastRenderedPageBreak/>
        <w:t xml:space="preserve">the same configuration.  Shotgun in hand, John walked out of the master bedroom and closed the door behind him.  Sanda and her mom were already in the spare room.  John looked over at one of his flashlights sitting upright on the dining-room table.  On each side of the flashlight was a small candle, each placed in a small crystal candle holder.  To conserve the expensive lithium-ion batteries used by his flashlights he retrieved the long lighter lying on the kitchen high-top counter.  The same one used to light the Korean barbeque grill that morning to make coffee.   He clicked on the lighter and centered the flame over the small black wick in the center of the tiny white candle.  The candle would not light, and John struggled, adjusting the flame in different positions to fully encompass the wick.  “The wick is probably just too short.”  He thought, and moved over to try lighting the other candle.  The second candle was just as stubborn.  “Why the fuck won’t these candles light??”  John whispered.  John heard the door to the spare room open and looked over to see his wife walking towards the kitchen.  She was holding an empty water glass.  “What the fuck are you doing??!!”  She shouted at John.  “What??  I’m trying to light these candles but I can’t get them to light.”  John explained.  “That’s because they’re fucking plastic you idiot!  They’re battery powered!”  Sanda placed her empty water glass down hard on the counter and walked over to inspect her candles.  “No wonder it stinks over here!  Can’t you smell that??”  She asked, not believing John could do something so stupid.  “I have allergies, I don’t smell very well.  I noticed some kind of smell but thought it was just the candle.”  John said, apologetically.  Sanda pinched the sort black plastic wick and pulled the little candle out of its crystal container.  “The fucking plastic is melted!  Come on man!”  Over the years, John had done many ‘stupid’ things involving Sanda’s household decorative items.  Being a highly educated, logical man, Sanda was dumbfounded at some of the things John did, and often </w:t>
      </w:r>
      <w:r w:rsidRPr="007A4F73">
        <w:lastRenderedPageBreak/>
        <w:t xml:space="preserve">wondered if he did them deliberately.  “Nobody could possibly be THAT stupid.”  She thought.  Sanda slid the switch on the bottom of the candle and turned it on.  She placed it back into the crystal holder and retrieved the other candle.  After close inspection, she shook her head and slid the switch to the on position.  Both candles were now illuminated.  “At least they still work.”  John said, his voice begging for forgiveness.  “So you didn’t stop to wonder why the first one wasn’t lighting and instead went over to the other candle to…  You know, whatever.  It’s not that important.”  Sanda said, realizing in the grand scheme of things they had bigger problems than a slightly burnt but still functional fake candle.  John grabbed his flashlight from the table and clicked it off.  The kitchen, dining room, and living room were illuminated by a faint orange glow, with an occasional flicker from the LED inside the plastic candle which was simulating a real flame.  Sanda poured half a glass of water from the plastic jug and walked back towards the guest bedroom.  “Ok babe, goodnight.  I love you.”  She said.  “I love you too.”  John replied as Sanda gently closed the bedroom door.  John walked over to his recliner and sat down.  The shotgun was resting against the wall next to him.  He wasn’t tired, having fallen asleep for several hours earlier that day.  He also felt obligated to stay awake and keep watch over the apartment.  Charlie would alert everyone to any threat from the spare room, but might not hear an intruder on the other side of the apartment where John was sitting.  It was dead quiet.  So quiet John could hear nothing but the Tinnitus in his ears.  “Too many trips to the gun range.” John thought.  “Or maybe too much loud music.  Who knows.”   John’s father also had Tinnitus, and from his description it seemed much worse than what John had.  “Maybe it’s genetic.”  Sitting alone in the dim lighting John’s thoughts drifted from one random thing to another.  He thought about his parents sleeping alone in their oversized motor home in the nearby parking lot.  </w:t>
      </w:r>
      <w:r w:rsidRPr="007A4F73">
        <w:lastRenderedPageBreak/>
        <w:t>He thought back to his life in Chicago, walking with Sanda down crowded Michigan Avenue on a brisk but sunny Saturday morning in December.  The next second he was a child, playing in his grandparent’s back yard in Jacksonville.  This morphed into visions of the United States as if he could see the whole country from space.  First the east coast going dark, then slowly the darkness spreading west until eventually the entire country was pitch black.  John’s engineering mind took over and he thought of how the electrical infrastructure might be designed.  Computers were embedded into everything these days.  Virtually everything was controlled, in some way, by a computer.  Also, almost every computer on the planet was connected in some way.  Except for small devices like kitchen counter-top timers, digital thermometers,” John paused, trying to think of more examples, but couldn’t.  Even most automobiles had their computer systems connected to the internet.  “I bet it’s a virus.”  John thought.  It made the most sense, given how the power outage started in one area on the east coast and then spread west, just like sending an email from New York to Los Angeles would crisscross the country passing through several routers along the way.</w:t>
      </w:r>
    </w:p>
    <w:p w:rsidR="007A4F73" w:rsidRPr="007A4F73" w:rsidRDefault="007A4F73" w:rsidP="007A4F73">
      <w:pPr>
        <w:pStyle w:val="BodyText"/>
      </w:pP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19" w:name="_Toc438984377"/>
      <w:r w:rsidRPr="007A4F73">
        <w:lastRenderedPageBreak/>
        <w:t>The Water</w:t>
      </w:r>
      <w:bookmarkEnd w:id="19"/>
    </w:p>
    <w:p w:rsidR="007A4F73" w:rsidRPr="007A4F73" w:rsidRDefault="007A4F73" w:rsidP="007A4F73">
      <w:pPr>
        <w:pStyle w:val="BodyText"/>
      </w:pPr>
    </w:p>
    <w:p w:rsidR="007A4F73" w:rsidRPr="007A4F73" w:rsidRDefault="007A4F73" w:rsidP="007A4F73">
      <w:pPr>
        <w:pStyle w:val="BodyText"/>
      </w:pPr>
      <w:r w:rsidRPr="007A4F73">
        <w:t xml:space="preserve">John was startled awake by Charlie, barking loud and rapidly at the front door.  John jumped up, and grabbed his shotgun.  He never remembered falling asleep, and was disappointed with himself.  Granny opened the door to the master bedroom and walked out slowly.  She was wearing a thick housecoat.  “It’s Jim and Liz.”  John’s parents shouted from outside the door.  Sanda was already at the front door, in pajamas, with her three-eighty in her right hand.  She had been standing on her tippy toes and jumping up slightly trying to look through the peep hole.  “Let them in.”  John said.  Sanda opened the door, Charlie still barking but now wagging his tail.  Jim and Liz walked in, Sanda shut the door behind them and locked the deadbolt.  “It’s okay Charlie, it’s okay.”  Liz said reaching down to pet the little dog and hopefully quiet his barking.  It worked.  </w:t>
      </w:r>
    </w:p>
    <w:p w:rsidR="007A4F73" w:rsidRPr="007A4F73" w:rsidRDefault="007A4F73" w:rsidP="007A4F73">
      <w:pPr>
        <w:pStyle w:val="BodyText"/>
      </w:pPr>
      <w:r w:rsidRPr="007A4F73">
        <w:t xml:space="preserve">“Everything okay here?”  Jim asked.  “Yeah.” John answered, his heart still racing from being jolted awake.  “We slept through the night, no problems.  How about you guy?”  John asked.  “Well, I was just falling asleep, watching the news when suddenly the president came on to address the nation.”  John’s expression became very serious, he looked at his father, listening intently.  “Basically, they think we got hit by some kind of terrorist computer hackers and they have taken control of our entire power grid.  They don’t know if it’s being hacked from within the U.S. or overseas or what.  The government is working right now trying to regain control of their systems.  They’ve been able to restore power to a few cities but then the hackers shut them back down a few minutes later.  The Pentagon is fully operational, running off of backup generators, and they have more than enough fuel to keep them running for years.  The real </w:t>
      </w:r>
      <w:r w:rsidRPr="007A4F73">
        <w:lastRenderedPageBreak/>
        <w:t xml:space="preserve">problem is what’s happening up north.”  John rubbed the stubble on his face, thinking about the new information he was listening to.  “We’re lucky here in Florida where it’s warm.  But people are freezing to death already up north.  The elderly mostly.  There’s already looting in the big cities up north. It started with Detroit but has spread to Minneapolis, Chicago, New York, and other cities.  The police fought back at first but there were too many people.  Everyone was breaking into grocery stores, stealing bottled water, food, whatever they could carry out.  People are lighting fires to stay warm and there are some places where half the city is on fire.  There’s no water pressure so the firefighters can’t stop it.”  Jim had more details but paused to let everyone digest the news.  “If they can’t get this under control,” John said, “then the looting will eventually show up here as well.  After about a week people will start to panic as they start to get low on whatever bottled water they have stocked up on.”  “The National Guard is doing all they can to help people with food and water, but they just don’t have the manpower to handle an event of this scale.”  Jim added.  </w:t>
      </w:r>
    </w:p>
    <w:p w:rsidR="007A4F73" w:rsidRPr="007A4F73" w:rsidRDefault="007A4F73" w:rsidP="007A4F73">
      <w:pPr>
        <w:pStyle w:val="BodyText"/>
      </w:pPr>
      <w:r w:rsidRPr="007A4F73">
        <w:t xml:space="preserve">John processed the new information and gathered his thoughts, preparing to take control and present a plan for the family.  “Here’s the plan guys.”  John paused looking down briefly and then back up at his family.  The large black shotgun still in his right hand added to his large, six-foot-one presence.  “We need to stay here and hunker down.  Nobody can argue,” John said looking directly at his father, “that this is a very serious situation and our lives are at stake.  We need to keep a low profile while this burns itself out.  Actually, hell with keeping a low profile, we need to be invisible.  We cannot give any impression that we have anything in this apartment of any value.  Also, before it’s too late, we need to get as much water out of your RV as possible.  But we must do it discretely, and preferably before any looters arrive at the Publix around the </w:t>
      </w:r>
      <w:r w:rsidRPr="007A4F73">
        <w:lastRenderedPageBreak/>
        <w:t xml:space="preserve">corner.”  John paused for a few seconds, looking at each person in the room.  They were all looking back at him, waiting for his next instruction.  “Does anyone have a problems with this plan?”  John said using a military-style tone.  Everyone shook their head no while slowly looking down.  “Good.  Sanda, can you please help me to gather up anything that can hold drinking water.  Empty bottles, pots, pans, bowls.  We’ll start with big items, so I don’t want any individual glasses.”  Sanda started digging through the kitchen cabinets.  Liz walked quickly over to her side asking to help.  “Dad, you used to carry a forty-caliber </w:t>
      </w:r>
      <w:proofErr w:type="spellStart"/>
      <w:r w:rsidRPr="007A4F73">
        <w:t>Glock</w:t>
      </w:r>
      <w:proofErr w:type="spellEnd"/>
      <w:r w:rsidRPr="007A4F73">
        <w:t xml:space="preserve"> back on the force right?”  John asked.  “Sure did.”  His father answered proudly.  “Perfect.”  John said.  “I have a </w:t>
      </w:r>
      <w:proofErr w:type="spellStart"/>
      <w:r w:rsidRPr="007A4F73">
        <w:t>Glock</w:t>
      </w:r>
      <w:proofErr w:type="spellEnd"/>
      <w:r w:rsidRPr="007A4F73">
        <w:t xml:space="preserve"> twenty-nine, which is a subcompact ten millimeter.  The good thing is that I have a forty-caliber barrel for it.  Give me a minute while I switch out the ten millimeter barrel with the forty.”  John retrieved the 10 millimeter </w:t>
      </w:r>
      <w:proofErr w:type="spellStart"/>
      <w:r w:rsidRPr="007A4F73">
        <w:t>Glock</w:t>
      </w:r>
      <w:proofErr w:type="spellEnd"/>
      <w:r w:rsidRPr="007A4F73">
        <w:t xml:space="preserve"> and quickly changed out the barrel to shoot .40 caliber ammunition.  This was possible because the 10 millimeter cartridge was just a longer, more powerful version of the .40 caliber round, which was also far cheaper and easier to obtain.  After switching out the barrel John also located the Blackhawk </w:t>
      </w:r>
      <w:proofErr w:type="spellStart"/>
      <w:r w:rsidRPr="007A4F73">
        <w:t>Serpa</w:t>
      </w:r>
      <w:proofErr w:type="spellEnd"/>
      <w:r w:rsidRPr="007A4F73">
        <w:t xml:space="preserve"> paddle holster he had ordered, but never used, for the 10 millimeter </w:t>
      </w:r>
      <w:proofErr w:type="spellStart"/>
      <w:r w:rsidRPr="007A4F73">
        <w:t>Glock</w:t>
      </w:r>
      <w:proofErr w:type="spellEnd"/>
      <w:r w:rsidRPr="007A4F73">
        <w:t xml:space="preserve">.  John took off his jacket, exposing the 9 millimeter </w:t>
      </w:r>
      <w:proofErr w:type="spellStart"/>
      <w:r w:rsidRPr="007A4F73">
        <w:t>Glock</w:t>
      </w:r>
      <w:proofErr w:type="spellEnd"/>
      <w:r w:rsidRPr="007A4F73">
        <w:t xml:space="preserve"> 26 holstered on his left side, and instructed his father how the holster clipped around his belt.  He handed the holster for the </w:t>
      </w:r>
      <w:proofErr w:type="spellStart"/>
      <w:r w:rsidRPr="007A4F73">
        <w:t>Glock</w:t>
      </w:r>
      <w:proofErr w:type="spellEnd"/>
      <w:r w:rsidRPr="007A4F73">
        <w:t xml:space="preserve"> 29 to his father.  “Clip this onto your belt on your right side, just like you did when you were a police officer.”  Jim struggled a little, maneuvering the paddle just inside his jeans while pushing outwards to extend the three prongs which hooked around his belt.  John dropped the magazine from his </w:t>
      </w:r>
      <w:proofErr w:type="spellStart"/>
      <w:r w:rsidRPr="007A4F73">
        <w:t>Glock</w:t>
      </w:r>
      <w:proofErr w:type="spellEnd"/>
      <w:r w:rsidRPr="007A4F73">
        <w:t xml:space="preserve"> 29 and racked the slide several times, ensuring there was not a round in the chamber.  Using his thumb, he ejected each 10 millimeter round from the magazine, popping them into an open desk drawer.  He picked </w:t>
      </w:r>
      <w:r w:rsidRPr="007A4F73">
        <w:lastRenderedPageBreak/>
        <w:t xml:space="preserve">up two more magazines, already fully loaded with 10 millimeter rounds and removed each round until all three magazines were empty.  He opened his safe and found a box of .40 caliber self-defense ammunition.  John loaded ten, .40 caliber rounds, into each magazine.  He inserted one of the magazines into the pistol and racked the slide with his left hand, loading a round into the chamber.  John then dropped the magazine and carefully placed the loaded </w:t>
      </w:r>
      <w:proofErr w:type="spellStart"/>
      <w:r w:rsidRPr="007A4F73">
        <w:t>Glock</w:t>
      </w:r>
      <w:proofErr w:type="spellEnd"/>
      <w:r w:rsidRPr="007A4F73">
        <w:t xml:space="preserve"> on the dresser beside him.  John added a single round to the magazine he just ejected and slammed it back into the </w:t>
      </w:r>
      <w:proofErr w:type="spellStart"/>
      <w:r w:rsidRPr="007A4F73">
        <w:t>Glock</w:t>
      </w:r>
      <w:proofErr w:type="spellEnd"/>
      <w:r w:rsidRPr="007A4F73">
        <w:t xml:space="preserve">.  John walked back to his father with the </w:t>
      </w:r>
      <w:proofErr w:type="spellStart"/>
      <w:r w:rsidRPr="007A4F73">
        <w:t>Glock</w:t>
      </w:r>
      <w:proofErr w:type="spellEnd"/>
      <w:r w:rsidRPr="007A4F73">
        <w:t xml:space="preserve"> in his right hand.  “Okay, this is fully loaded with eleven rounds.”  He handed the gun to his father, careful to keep it pointed towards the ground with his finger no wear near the trigger guard.  Jim took the </w:t>
      </w:r>
      <w:proofErr w:type="spellStart"/>
      <w:r w:rsidRPr="007A4F73">
        <w:t>Glock</w:t>
      </w:r>
      <w:proofErr w:type="spellEnd"/>
      <w:r w:rsidRPr="007A4F73">
        <w:t xml:space="preserve"> and holstered the gun with a single click, locking it into place.  “There’s a little lever right here on the side of the holster.”  John pointed.  “To draw the gun just place your hand around the gun with a normal grip, and press down on the lever with your index finger while pulling the gun out of the holster.  You’ll see that when the gun is removed, your index finger will be resting along the slide of the gun, exactly where it should be, and NOT within the trigger guard.”  John demonstrated the technique with the 9 millimeter </w:t>
      </w:r>
      <w:proofErr w:type="spellStart"/>
      <w:r w:rsidRPr="007A4F73">
        <w:t>Glock</w:t>
      </w:r>
      <w:proofErr w:type="spellEnd"/>
      <w:r w:rsidRPr="007A4F73">
        <w:t xml:space="preserve"> on his left side.  John noticed that Sanda had laid several more empty water pitchers on the kitchen high-top counter.  “Jesus!  How many </w:t>
      </w:r>
      <w:proofErr w:type="spellStart"/>
      <w:r w:rsidRPr="007A4F73">
        <w:t>freakin</w:t>
      </w:r>
      <w:proofErr w:type="spellEnd"/>
      <w:r w:rsidRPr="007A4F73">
        <w:t xml:space="preserve">’ water pitchers do we have??”  John asked, picking at little at his wife.  “Well, you just never know!”  Sanda said smiling with a chuckle.  “Okay dad, put your jacket back on to cover up that </w:t>
      </w:r>
      <w:proofErr w:type="spellStart"/>
      <w:r w:rsidRPr="007A4F73">
        <w:t>Glock</w:t>
      </w:r>
      <w:proofErr w:type="spellEnd"/>
      <w:r w:rsidRPr="007A4F73">
        <w:t xml:space="preserve"> and grab two pitchers.  I’ll grab the third one and that large bowl.  Actually, just a second, I almost forgot."  John retrieved the other two magazines, each loaded with ten rounds of .40 caliber ammunition and handed it to his father.   "Here, put these in one of the pockets inside your jacket."  John said.  "You know," Sanda thought out loud, "we have a bunch of one-gallon </w:t>
      </w:r>
      <w:r w:rsidRPr="007A4F73">
        <w:lastRenderedPageBreak/>
        <w:t xml:space="preserve">Ziploc bags.  Wouldn’t it be a lot easier to just fill those up with water and drop them into a cooler bag and walk back over here?”  “Yeah, it would.”  John admitted.  “Okay, forget the pitchers.  Let’s get a few Ziploc bags and two large cooler bags.  Three gallons of water each will be heavy enough.  Sanda, can you please take Charlie out while me and my dad go to get the water?”  “Sure, no problem.” Sanda said.  “Absolutely DO NOT go outside without your three-eighty, okay?”  John commanded.  “Yeah, yeah, I know.”  Sanda replied.  She was relatively well trained but still felt the whole ‘gun thing’ wasn’t necessary.  She complied with John, mostly just to appease him.  John and his father walked out and headed toward the motor home, each carrying a cooler bag zipped up with three empty Ziploc bags inside.  Nearing the motor home John noticed the county patrol cars were gone and there were two city police standing outside leaning on their squad car.  They noticed John and his father and immediately start to approach.  “Gentlemen, just a second.”  One of the police officers shouted while quickly closing the distance between them.  John noticed that both officers had their right hands resting on the butt of their pistols, ready to draw them.  “I’m going to need both of you to drop the bags please!”  The same officer ordered.  John and his father dropped the cooler bags, being practically empty they fell quietly flat on the ground.  “It’s okay officer, I am a retired Jacksonville police officer.”  Jim’s right hand reached for his wallet in his back pocket to retrieve his badge.  Both officers drew their pistols and pointed them at John and his father’s chest.  “Hands where I can see them!  Get your hands up now!”  John and his father instantly complied, raising their hands high.  “Officer,” Jim said calmly, “my wallet is in my back pocket.  Inside my wallet is my badge which will prove to you that I am a retired police officer.”  The commanding officer holstered his pistol to retrieve Jim’s wallet while the second officer kept his gun pointed </w:t>
      </w:r>
      <w:r w:rsidRPr="007A4F73">
        <w:lastRenderedPageBreak/>
        <w:t xml:space="preserve">towards Jim.  Opening Jim’s wallet, the commanding officer saw the badge along with his Florida concealed weapons permit.  “Are either of you carrying any weapons on you?”  The officer asked.  “Officer this is my son John, and we both have a valid Florida concealed weapons permit.  We are also both currently carrying a pistol.”  “Keep your hands up until I tell you otherwise.”  The officer demanded while he walked over to inspect John.  “Where are your weapons located?”  The officer asked John.  “I have a holstered </w:t>
      </w:r>
      <w:proofErr w:type="spellStart"/>
      <w:r w:rsidRPr="007A4F73">
        <w:t>Glock</w:t>
      </w:r>
      <w:proofErr w:type="spellEnd"/>
      <w:r w:rsidRPr="007A4F73">
        <w:t xml:space="preserve"> 26 on my left hip and I have a </w:t>
      </w:r>
      <w:proofErr w:type="spellStart"/>
      <w:r w:rsidRPr="007A4F73">
        <w:t>Glock</w:t>
      </w:r>
      <w:proofErr w:type="spellEnd"/>
      <w:r w:rsidRPr="007A4F73">
        <w:t xml:space="preserve"> 43 in my right front pocket.  I also have a knife in my right back pocket.   My wallet is in my back left pocket, and contains my valid Florida concealed permit.”  The officer removed John’s wallet and inspected his concealed weapons permit.  “Okay, just stay here for a minute and keep your hands up high.”  John’s arms were getting tired while the officer walked back to his squad car with both of their wallets.  The second officer stayed in place, his gun roughly pointed between John and his father.  John could see that the commanding officer was reading their driver’s licenses to someone at dispatch.  They were doing background checks, looking for warrants, convictions, anything.  Apparently the backup generators at the local police department were still running just fine.  After five minutes the officer stepped out of his patrol car and walked back to John and his father.  “Mister Stevens?"  The commanding officer said, still approaching.  "Yes sir."  Both John and his father said at the same time.  "Okay both of you put your hands down.  Here is your wallet back Jim.  And here is yours John.”  John and his father took their wallets and placed them back in their back pockets.  “Tell me what’s going on here.”  The commanding officer asked.  “Due to the power outage we are currently under a state of martial law.  Nobody is supposed to be outside at the moment for their own protection.  What do you have in those bags?”  The officer asked.  “Officer, my motor home is right there.”  Jim </w:t>
      </w:r>
      <w:r w:rsidRPr="007A4F73">
        <w:lastRenderedPageBreak/>
        <w:t xml:space="preserve">looked to the left at his motor home roughly twenty feet away.   “Our family is staying at my son’s apartment right over there,” Jim pointing toward the apartment complex, “but we are running out of water.  My motor home has a seventy-gallon tank of fresh water so we were just going to quickly take out six gallons and bring them back to the apartment.”  Jim explained, calmly.  “Ok Jim, since this is technically your home you can get your water.  But you guys must go immediately back to the apartment afterwards.  And I cannot guarantee the security of your motor home at this point.  We are starting to get reports of random looting.”  “No problem officer," Jim said, "I totally understand.”  John and his father quickly went into the motor home and filled up six gallon-sized Ziploc bags of water.  Each placed three bags of water into a cooler bag and zipped it up.  John walked outside and waited for his father to lock the door to the motor home.  Jim and his father waved goodbye at the officers who were back leaning against their patrol cars.  They did not wave back.  Surprised at how heavy three gallons of water were, Jim was slightly out of breath by the time they arrived back at John’s apartment.  Walking towards his front door, he noticed Sanda was outside, walking quickly towards them.  "Why are you outside?"  John asked, concerned.  "What's going on?"  "Just throwing away yet another bag of someone else's shit.  I guess since I'm the only one carrying a gun around here that puts me on shit detail."  She smiled and John started to laugh.  Their laughter was quickly interrupted by the yelp of a siren.   It was coming from the direction where Jim's motor home was parked.  A muffled voice shouted something over a loud speaker.  John assumed it was one of the police officers they had just ran into yelling at someone who was violating the 'martial law.'   John, Jim and Sanda all listened closely just outside the apartment door as something else was shouted, unrecognizable, over the loud speaker.  A gunshot was fired and Sanda jumped.  "Shit!"  She </w:t>
      </w:r>
      <w:r w:rsidRPr="007A4F73">
        <w:lastRenderedPageBreak/>
        <w:t xml:space="preserve">yelled.  Next followed a barrage of gunfire.  Sanda fumbled with her keys desperately trying to unlock and open the apartment door.  John just stood there, listening to the shots.  He could tell there were different calibers being shot and was trying to form a mental image of what was happening just based on the sounds.  With the apartment door open and Jim already inside, Sanda yelled at John, "Get your ass in here!!"  John quickly picked up the cooler bag by his feet and hurried inside.  Sanda slammed the door shut and quickly flipped the deadbolt to the locked position.   John placed the cooler bag filled with three gallons of water bags on the floor next to the one his father was carrying.  "I think it's okay guys, probably just some looters trying to break into the grocery store."  John said, nonchalantly.  "What took you guys so long?"  Sanda asked with a half worried, half pissed off expression.  "We just had a brief chat with a couple of police officers who were hanging out by the motor home. "  John said, intentionally downplaying the incident.  "And?"  Sanda asked, arms folded, her expression unchanged.  "They said the city is under martial law and nobody is allowed to be out of their homes.  They said there were a few random acts of looting but didn't say exactly where.  For all we know, the whole country could be under martial law."  John said.  "Uh, so does that mean I can't go outside to throw away any more shit bags?"  Sanda asked, seriously.  "No, it's fine."  John said, "We're in a gated community.  There's no police inside the apartment complex.  We can keep taking the trash out to the dumpster for now.  The last thing we need is to literally start storing bags of shit inside the apartment."  Sanda shook her head and walked into the bathroom to wash her hands with the last bit of white wine left in the bottle.  She then walked to the wine cooler, searched around and pulled out a nineteen dollar bottle of white Bordeaux.  She took it into the living room and handed it to John.  "Open this."  She said in a short tone.  John took the bottle and while twisting </w:t>
      </w:r>
      <w:r w:rsidRPr="007A4F73">
        <w:lastRenderedPageBreak/>
        <w:t xml:space="preserve">the corkscrew into the cork he thought about the short gunfight he had just heard.  He wondered which side had won.  Were there people breaking the windows of the grocery store right now and two dead cops.  Or were there two dead thugs bleeding out on the street just feet away from his father's motor home.  His mind drifted to the Heisenberg Uncertainty Principle.  "Technically,"  he thought, "both cases would be true simultaneously until someone shows up to witness the event."  John popped the cork out of the bottle of wine and handed the bottle back to Sanda who placed it in the bathroom.  "At least our hands smell nice."  Sanda said, attempting to make light of a shitty situation.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0" w:name="_Toc438984378"/>
      <w:r w:rsidRPr="007A4F73">
        <w:lastRenderedPageBreak/>
        <w:t>The Training</w:t>
      </w:r>
      <w:bookmarkEnd w:id="20"/>
    </w:p>
    <w:p w:rsidR="007A4F73" w:rsidRPr="007A4F73" w:rsidRDefault="007A4F73" w:rsidP="007A4F73">
      <w:pPr>
        <w:pStyle w:val="BodyText"/>
      </w:pPr>
    </w:p>
    <w:p w:rsidR="007A4F73" w:rsidRPr="007A4F73" w:rsidRDefault="007A4F73" w:rsidP="007A4F73">
      <w:pPr>
        <w:pStyle w:val="BodyText"/>
      </w:pPr>
      <w:r w:rsidRPr="007A4F73">
        <w:t xml:space="preserve">"I have a few things to say, if everyone can please listen for a second."  John waited, his hands positioned behind his back.  When he felt that everyone was giving him their undivided attention he proceeded.  "We currently have enough food and water to last us over a week.  We have no reason to go outside at all, except for to throw out our shit and to take Charlie to the bathroom.  During these times we must be vigilant and extremely careful.  It's possible we already have people looting the grocery store just around the corner as I speak.  The plan, again, is to stay inside as much as possible.  Hunker down, keep quiet and ride this thing out.  The looters will be more interested in the stores around here than our apartment, which looks just like every other apartment in this gated complex.  That said, we need to step up our security.  Since there was a gunfight just a few minutes ago right around the corner, things are definitely getting more dangerous.   Someone will be awake and on guard within this apartment at all times.  We will take shifts.  The handguns we have are fine, but they're not enough.  Most of the ones I own are small subcompacts, which are great for concealed carry outside but they have low capacity and are not sufficient for home defense.  Sanda, you are familiar, and comfortable with an AR-15.  While inside the apartment you will carry one with you at all times.  I have a Sig p-five-five-six, which is just an AR-15 minus the stock.   I have trained for years with it and am very accurate with it.  I will have it with me at all times within the apartment.  Dad, you should be very familiar with a pump-action shotgun right?"  "I used one all the time when I was on the police force."  Jim answered with pride.  "Good, here </w:t>
      </w:r>
      <w:proofErr w:type="spellStart"/>
      <w:r w:rsidRPr="007A4F73">
        <w:t>ya</w:t>
      </w:r>
      <w:proofErr w:type="spellEnd"/>
      <w:r w:rsidRPr="007A4F73">
        <w:t xml:space="preserve"> go."  John handed his father the tactical shotgun.  "There's a little safety button here by the trigger.  You can press it in from both sides.  </w:t>
      </w:r>
      <w:r w:rsidRPr="007A4F73">
        <w:lastRenderedPageBreak/>
        <w:t xml:space="preserve">When you press it to the left from the right side it will pop out on the left and you'll see a red ring around the button.  Always remember, 'red means dead.'  That goes for any of you using a gun with a safety.  If you flip the switch and see any  kind of red dot or ring or whatever, that means the safety is off and the gun is ready to fire.  Dad there's a flashlight mounted at the end of the magazine tube.  Just flip the paddle switch with your hand and it will stay on.  It's a paddle switch, so flip it one way and it will only stay on as long as you apply pressure to the switch.  Turn it the other direction and it will click, locking the flashlight in the on position."  Jim fiddled with the switch, turning the flashlight on and off until he was comfortable with the controls.  "Sanda."  John commanded.  "Yes sir!"  His wife responded sarcastically, while still following his lead confident her husband was best suited for the role.  "I need you to take the other AR-15 and train my mom how to use it.  She learns very fast and I'm confident she'll be comfortable with the workings of the gun in no time.  Make sure you remove the magazine and do a full safety check of the gun first.  Check the chamber.  Grab an empty magazine, we have plenty of them in the desk drawer.  Take the two-two-three snap caps I have and use them to show her how to load the magazine, chamber a round, clear a jam, excreta.  Show her how to turn on the red-dot optic and how it works.  How to shoulder and aim the gun.  Everything you know.  Okay?"  "Got it!"  Sanda agreed with excitement.  She was proud of herself that John trusted her to actually teach someone how to use an AR-15.  "That makes four of us who can take shifts guarding the apartment while the rest get some sleep.  At night, we can trade off so that each person only has to stay up for two hours until relieved by the next shift.   All four of us who will be guarding the apartment should be able to get around six hours of sleep each night.  During the day all four of us will be on guard, so if someone needs a quick nap it's no big deal.  That's all for </w:t>
      </w:r>
      <w:r w:rsidRPr="007A4F73">
        <w:lastRenderedPageBreak/>
        <w:t xml:space="preserve">now.  Sanda please get started with the AR-15 training and I'm going to pour these bags of water into some containers just to make sure they don't start leaking."  Granny and Dorina took the gallon-sized </w:t>
      </w:r>
      <w:proofErr w:type="spellStart"/>
      <w:r w:rsidRPr="007A4F73">
        <w:t>Ziplock</w:t>
      </w:r>
      <w:proofErr w:type="spellEnd"/>
      <w:r w:rsidRPr="007A4F73">
        <w:t xml:space="preserve"> bags of water out of the cooler bags and gently poured them into various pitchers  and bowls lying on the kitchen counters.  Sanda was showing Liz the fundamentals of an AR-15 rifle.  Jim adjusted the fat </w:t>
      </w:r>
      <w:proofErr w:type="spellStart"/>
      <w:r w:rsidRPr="007A4F73">
        <w:t>Glock</w:t>
      </w:r>
      <w:proofErr w:type="spellEnd"/>
      <w:r w:rsidRPr="007A4F73">
        <w:t xml:space="preserve"> 29 holstered on his right side and carefully rested the tactical shotgun against the wall.  Having had nothing to eat for breakfast, and now past noon, John was thinking about lunch.  The refrigerator was rapidly reaching room temperature.  John was thinking of about the rib eye steak he had purchased a few days ago.  He had a new set of high quality, very sharp, kitchen knives and he was thinking of cutting the steak into thin slices so that they could be seared on the Korean gas barbeque grill.  Without first checking with Sanda, he pulled out a cutting board from one of the lower cabinets and took the steak out of the refrigerator.  The meat was still cool.  John found the largest, sharpest chef's knife he had, and began to cut the steaks into precise horizontal strips.  Half way through delicately cutting his third strip he nearly sliced his hand open, startled by a barrage of wailing sirens and screeching tires. John could tell the sound was coming from the nearby grocery store where a short gunfight erupted earlier.  John inspected his left hand, waiting for a red line to reveal where the sharp knife had cut him.  He found only a small cut on the back edge of his left hand, so small it was not bleeding.   A hailstorm of gunshots which sounded like fire crackers at the fourth of July caused John to instinctively react, readying his Sig p5.56.  "Everyone, stop what you're doing and get down!"  John shouted, concerned that the family was at risk of being hit by a stray bullet since they were so close to the gunfire.  Everyone dropped to the ground, and for the first time, ever, it felt like they were living in a war zone.  Whatever lighthearted humor, smiles and jokes </w:t>
      </w:r>
      <w:r w:rsidRPr="007A4F73">
        <w:lastRenderedPageBreak/>
        <w:t xml:space="preserve">about using fine wine to wash hands and being on 'shit-bag detail' had suddenly vanished.  For the very first time, the situation was real.  The true horror of the unfolding events sunk in.  </w:t>
      </w:r>
    </w:p>
    <w:p w:rsidR="007A4F73" w:rsidRPr="007A4F73" w:rsidRDefault="007A4F73" w:rsidP="007A4F73">
      <w:pPr>
        <w:pStyle w:val="BodyText"/>
      </w:pPr>
      <w:r w:rsidRPr="007A4F73">
        <w:t xml:space="preserve">After a solid five-minutes of what sounded like a nearby war-zone battle, everything went quiet.  "Nobody make a sound!"  John whispered, just loud enough for everyone in the apartment to hear.  "And stay down!"  He added.  The silence was broken with a loud cheer off in the distance, which could be heard easily through the closed windows.  The cheer turned into some type of chant, three words were being repeated over and over.  John couldn't make out what the words were, but he knew one thing.  The police had lost this battle.  The grocery store and all of the little stores in the </w:t>
      </w:r>
      <w:proofErr w:type="spellStart"/>
      <w:r w:rsidRPr="007A4F73">
        <w:t>stip</w:t>
      </w:r>
      <w:proofErr w:type="spellEnd"/>
      <w:r w:rsidRPr="007A4F73">
        <w:t xml:space="preserve">-mall would all be completely cleaned out by sundown.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1" w:name="_Toc438984379"/>
      <w:r w:rsidRPr="007A4F73">
        <w:lastRenderedPageBreak/>
        <w:t>The Waiting</w:t>
      </w:r>
      <w:bookmarkEnd w:id="21"/>
    </w:p>
    <w:p w:rsidR="007A4F73" w:rsidRPr="007A4F73" w:rsidRDefault="007A4F73" w:rsidP="007A4F73">
      <w:pPr>
        <w:pStyle w:val="BodyText"/>
      </w:pPr>
    </w:p>
    <w:p w:rsidR="007A4F73" w:rsidRPr="007A4F73" w:rsidRDefault="007A4F73" w:rsidP="007A4F73">
      <w:pPr>
        <w:pStyle w:val="BodyText"/>
      </w:pPr>
      <w:r w:rsidRPr="007A4F73">
        <w:t xml:space="preserve">Over the next few hours, everyone in the apartment stayed quiet.  Sanda had quietly finished a basic instruction on the usage of an AR-15, which Liz now held fully loaded in the ready position.  It was getting dark, and most everyone in the family had eaten nothing more than an apple or a banana, if that, all day.   John slung his Sig p5.56 around over his back and finished slicing the steak, now fully at room temperature.  He lit the small propane grill and began to put the thin slices of beef on the hot surface.  The sound and smell of sizzling meat got everyone's attention.  The thin slices cooked quickly and with a pair of tongs John flipped them for a quick sear on the other side.  Sanda pulled out six dinner plates, as if she were hosting a formal family meal.  John opened a bottle of spicy barbeque sauce he had specially ordered from one of their favorite restaurants in Chicago.  He dipped out a spoonful of the sauce on five of the six plates.  On the sixth plate he squirted a tablespoon of ketchup.   Using tongs, John put the seared pieces of thinly sliced beef on all six plates while Sanda picked them up, two at a time, and placed them on the dining-room table.  "I guess this is where I'm </w:t>
      </w:r>
      <w:proofErr w:type="spellStart"/>
      <w:r w:rsidRPr="007A4F73">
        <w:t>sittin</w:t>
      </w:r>
      <w:proofErr w:type="spellEnd"/>
      <w:r w:rsidRPr="007A4F73">
        <w:t xml:space="preserve">'."  Granny said, pointing to the plate with the red ketchup.  "Yeah, the other sauce is kind of spicy Granny."  John explained.  Sanda gave everyone a fork and a knife and retrieved proper linen napkins for each person.  Sanda made sure everyone had a crystal glass for water, and poured each person a full glass of water.  Had it not been for the semi-automatic rifles, shotguns, and holstered pistols donned by most of the family, the evening meal would have looked very much like many others John and Sanda had hosted for the family.  "It's a little ironic," John said while still chewing.  He swallowed and continued.  "We're all sitting here eating this nice dinner and drinking water when there's a </w:t>
      </w:r>
      <w:r w:rsidRPr="007A4F73">
        <w:lastRenderedPageBreak/>
        <w:t xml:space="preserve">perfectly good bottle of French wine in the bathroom."  Sanda and John's parents smiled with a short chuckle.  Dorina smiled but didn't laugh, and Granny continued to stare at her plate, cutting the beef into little strips.  John, and everyone else, knew that drinking any type of alcohol was out of the question.  They were a small group, and it was imperative that everyone stayed alert and ready for anything at any time.  Liz had just learned the basic workings of the AR-15 platform a few hours ago, but had never fired one.  It had been years since Jim had fired a shotgun, or even a pistol for that matter.  Other than John, Sanda had the most knowledge and training which was practically foisted upon her by John over the past five years.  She understood the importance of the second amendment.  She understood why guns were necessary.  She understood their operation and was a decent shot.  But she was not like John.  She dreamed of a world where nobody had guns, and nobody needed them.  She was a lover, not a fighter, and the AR-15 strapped across her back made her hate the world in which she lived.  </w:t>
      </w:r>
    </w:p>
    <w:p w:rsidR="007A4F73" w:rsidRPr="007A4F73" w:rsidRDefault="007A4F73" w:rsidP="007A4F73">
      <w:pPr>
        <w:pStyle w:val="BodyText"/>
      </w:pPr>
      <w:r w:rsidRPr="007A4F73">
        <w:t xml:space="preserve">After dinner, Sanda collected the six dirty plates and wiped them down with a few sheets of paper towel.  She had always been very particular when it came to the cleanliness of silverware, dinner plates, water glasses, and an assortment of other platters and utensils she had purchased for every conceivable use.  She had little metal knife rests, so a guest would not have to put their used knife back on the table or on the plate when not in use.  She owned a set of egg cups, great for serving soft boiled eggs on a Sunday brunch.  For nearly every type of common wine such as Chardonnay, Pinot Noir, Cabernet, Merlot, Zinfandel, and the list goes on, she owned a separate wine glass, perfectly matched to channel the aroma of the varietal.  Not just a separate glass actually, and entire set of glasses for each type of wine.  Sanda had a large china cabinet full of </w:t>
      </w:r>
      <w:r w:rsidRPr="007A4F73">
        <w:lastRenderedPageBreak/>
        <w:t xml:space="preserve">every type of crystal wine glass, rocks glasses, snifters, special glasses for sipping aged rum, glasses for Port, and many glasses which John had no idea what they were for.  </w:t>
      </w:r>
    </w:p>
    <w:p w:rsidR="007A4F73" w:rsidRPr="007A4F73" w:rsidRDefault="007A4F73" w:rsidP="007A4F73">
      <w:pPr>
        <w:pStyle w:val="BodyText"/>
      </w:pPr>
      <w:r w:rsidRPr="007A4F73">
        <w:t xml:space="preserve">Sanda was in the kitchen, looking down, staring at a six dirty plates which she had wiped to the best of her ability with several sheets of dry paper towel.  John spoke, breaking Sanda out of her on-setting depression.  “Everyone, I have a few things to organize.”  John said, just loud enough to get everyone’s attention.  The family had been cautiously quiet the past few hours since the nearby gunfire and chanting began.  The chanting had slowly diminished over the past hour, replaced by a random shout every so often, and the faint sound of a barking dog off in the distance.  John was relieved, imagining that all of the nearby stores were probably stripped clean at this point.  His relief, though, was short-lived as it occurred to him that the background noise of police sirens he had heard, almost nonstop for the past two days, were gone.  John closed his eyes and with his right hand placed his thumb and index finger on his eye brows, gently applying pressure back and forth.  “John.”  Sanda said, bringing him back into reality.  “Did you have something to tell us?”  She asked.  “Yes, this is our first night where we will be taking shifts to protect,” John paused thinking of a better word, “defend, this apartment and ourselves.  I generally can’t fall asleep until much later so I will take the first shift.  Dad, you tend to fall asleep pretty fast, so you will sleep for two hours and then relieve me, taking the second shift.  Mom, you will sleep for four hours and then relieve Dad, taking the third shift.  Finally, Sanda since you are generally up early every day anyway you will take the last shift.  Plus we will need your help first thing in the morning with several things.  We will use this area here in the living room to stand guard while everyone else sleeps in the two bedrooms.  The living room will be lighted, just enough to make sure whoever is on guard does not doze off.  We have plenty of </w:t>
      </w:r>
      <w:r w:rsidRPr="007A4F73">
        <w:lastRenderedPageBreak/>
        <w:t xml:space="preserve">room in the master bedroom for one of these small couches.  We only have two queen-sized beds and we can put one of these couches in the master bedroom.  It might be awkward at first as we change shifts, everyone will have to sleep next to whoever.  It is what it is.  This is survival.  Dad, can you help me lift this couch and take it into the master bedroom.”  John said, not really asking.  John got on one side of the couch while his father stood at the other end.  “Ready?” John asked. “Yep.” Jim replied and they both lifted the couch and shuffled backwards towards the master bedroom.  The single cushion slid off the couch as they tilted it sideways.  “Okay just a second, put the couch down.”  John said.  Sanda rushed over and picked up the single large seat cushion which spanned the entire length of the short couch.  “We’re going to need to flip it upright to angle it through the doorway.”  Jim said to his son.  With a few grunts and groans John and his father maneuvered the couch into the bedroom, placing it a few feet from the bed.   Sanda carried the seat cushion into the bedroom and placed it on the couch.  "John, bring those throw blankets over here." Sanda ordered.  John picked up the two blankets Sanda had neatly folded over the side of each couch.  One of them was on the floor, having fallen off when John and his father started to move the couch into the bedroom.  Sanda took the blankets from John and laid them on the bed.  She retrieved a clean set of sheets from the closet and spread a single sheet over the couch.  Sanda placed a spare pillow on one end of the couch.  It was beginning to look like a short little bed.  She took both blankets and laid them together, neatly over the sheet.  “Okay, so we have enough places for five of us to sleep while one person takes a guard shift.  You guys can work out who is sleeping where.”  John swung his Sig p5.56 around from behind his back and held it with both hands in the ready position, pointed towards the ground.  It was 10 p.m. sharp and his shift had begun.  His goal was to stay awake, standing if necessary, and fight </w:t>
      </w:r>
      <w:r w:rsidRPr="007A4F73">
        <w:lastRenderedPageBreak/>
        <w:t xml:space="preserve">to keep his mind from wandering.  There were several conversations taking place simultaneously, one in Romanian, as everyone worked out where they would sleep.  John set the kitchen-top cooking timer to two hours.  After a few minutes the doors to the master bedroom and the spare room were shut and the flashlights, all on their high setting, were turned off.  “First thing tomorrow,” John though, “I need to teach everyone how to turn the damn flashlights to the low setting.”  Each of the many tactical flashlights John had acquired over the years were identical.  They were small, only a few inches long, but incredibly bright on the high setting which if shined directly at someone would temporarily blind them.  If the button on the back of the flashlight was quickly tapped twice the flashlight would go into strobe mode, flashing the same blinding light rapidly on and off to disorient an attacker.  Only when the button was tapped three times, quickly, would the flashlight switch to the low setting, which was still plenty bright but on this setting the batteries would last many times longer than when set to high.  The problem was that most of the family members struggled to switch the flashlights to the low setting.  They would not tap the button fast enough, or would get it stuck on the strobe setting and shine it around the room blinding everyone.  It took a bit of practice, and dexterity, which many of the aging family members lost years ago, to properly switch the flashlights to the desired setting.  Of course each flashlight could be reprogrammed using a sequence of patterns, holding down the button for so many seconds, then pressing the button a certain number of times.  John had reprogrammed the flashlight he gave to Granny years ago so that it would only turn onto the low setting with the first click of the button.  He followed each step listed on the product’s internet website.  Of course now there was no internet, and he had always thrown away any instruction manuals that came with the flashlights, knowing of course that he could always </w:t>
      </w:r>
      <w:r w:rsidRPr="007A4F73">
        <w:lastRenderedPageBreak/>
        <w:t xml:space="preserve">just look them up online.  “John smiled at the irony.”  “I bought a bunch of flashlights for just this purpose and now I can’t even reprogram them because, like an idiot, I threw away the instruction manuals and now I have no internet.”  He thought, shaking his head.  John was in his early twenties before he used the internet for the first time.  He remembered every detail.  Purchasing the noisy dial-up modem.  Connecting the modem to the telephone outlet, back when every house had a land-line telephone.  Signing up with AOL or some other Internet Service Provider.  He remembered, after waiting at least fifteen minutes for the Windows operating system to fully boot, opening the Netscape browser, which was set to the Netscape home page.  John was giddy with excitement, finally ready to experience ‘the internet’.  Thinking back on the distant memory, he laughed quietly, remembering how he sat in front of the computer with the internet in front of him, and could not think of a single URL to type into the browser.  That morning John had eaten a bowl of Frosted Flakes, and while staring at the Netflix browser he remembered seeing an internet address printed on the cereal box.  John played back his memory.  He remembered jumping up to run into the kitchen to grab the box of Frosted Flakes.  John flipped the box around in all directions, searching for the web address.  Then he saw it, http://www.kellog.com.  With box in hand, John ran back into the bedroom at his parent’s house and typed out the URL carefully, double checking it for accuracy.  He wasn’t sure what to expect when he pressed the enter button.  John hit enter and the browser page went blank.  After a second John saw a blue stripe appear, painting from left to right across the screen. Then below the first stripe another blue stripe.  After several seconds, or longer, the top quarter of the screen was a solid rectangle of dark blue.  Finally, the John saw a bit of a circular black shape on the next blue stripe.  With each stripe below the previous one, there was more black, painted in the </w:t>
      </w:r>
      <w:r w:rsidRPr="007A4F73">
        <w:lastRenderedPageBreak/>
        <w:t xml:space="preserve">center of the screen roughly an inch apart.  After sever more seconds, and a few more stripes of color painted across the screen, John could make out a pair of ears and the orange center of Tony the Tiger’s head.  Several minutes later the page had finally loaded.  John’s first internet experience, a picture of Tony the Tiger against a dark blue background.  Feeling the plastic magazine of the Sig p5.56 resting on his lap, John laughed to himself, thinking about just how different, kids grouping up these days experienced the internet.  Virtually everything, every device, was in some way connected to the internet.  Everything was connected.  And John was positive that kids these days would not be thinking back on their first Internet experience; looking at Tony the Tiger!  “Hopefully,” John thought, “kids would still grow up with the internet.”  John was still hopeful that things would get sorted out, eventually.  It might take a few weeks or months, but eventually the government would get things under control and we could all go back to taking warm showers.  It had only been two days since the power and water went out, and already John could smell his own body odor.  His hair was greasy and he would give anything just to take a quick shower right now.  The only saving grace was that it was mid-January.  Had this been July, in central Florida, the entire apartment would have reeked of B.O. by now.  Still, he hesitated to think of what the apartment might smell like if the outage lasted a week.  Nobody could take a shower or a bath, and we were now all sleeping in each other’s beds.  John closed his eyes, rubbing them gently and trying not to let his mind get the best of him.  He needed to be optimistic, even if it was forced optimism.  He had to be strong, for the sake of his family.  </w:t>
      </w:r>
    </w:p>
    <w:p w:rsidR="007A4F73" w:rsidRPr="007A4F73" w:rsidRDefault="007A4F73" w:rsidP="007A4F73">
      <w:pPr>
        <w:pStyle w:val="BodyText"/>
      </w:pPr>
      <w:r w:rsidRPr="007A4F73">
        <w:t xml:space="preserve">John jerked, swinging his rifle quickly to the left at the kitchen timer which had started beeping.  “Damn,” he thought, “I can’t be this jumpy.  Get yourself together man.”  He walked over and </w:t>
      </w:r>
      <w:r w:rsidRPr="007A4F73">
        <w:lastRenderedPageBreak/>
        <w:t xml:space="preserve">silenced the alarm.  It was midnight, and time to wake up his father.  John was afraid.  He had armed everyone in the family except for Dorina and Granny.  He knew everyone was on edge, and his father being a retired police officer, now armed with a high-capacity shotgun, might forget where he was, shooting first and asking questions later.  Not to mention he could possibly wake up his mom in the process, with her newly assigned AR-15.  Even his own wife, ready to defend her family with her AR or even her three-eighty pistol.  John hadn’t thought this scenario through thoroughly.  Both of his parents had taken the queen been in the master bedroom and Sanda was sleeping on the couch in the bedroom.  It was a short couch, but was a good fit given his wife’s stature.  </w:t>
      </w:r>
    </w:p>
    <w:p w:rsidR="007A4F73" w:rsidRPr="007A4F73" w:rsidRDefault="007A4F73" w:rsidP="007A4F73">
      <w:pPr>
        <w:pStyle w:val="BodyText"/>
      </w:pPr>
      <w:r w:rsidRPr="007A4F73">
        <w:t xml:space="preserve">Dorina, Granny, and Charlie were in the spare bedroom.  The configuration made sense given that they would not be taking guard shifts.  Therefore, everyone who would take a shift would be in the master bedroom since there would be a shift change every two hours.  Charlie would watch over the other side of the apartment, and he wouldn’t be alerted by someone opening the bedroom door every two hours.  </w:t>
      </w:r>
    </w:p>
    <w:p w:rsidR="007A4F73" w:rsidRPr="007A4F73" w:rsidRDefault="007A4F73" w:rsidP="007A4F73">
      <w:pPr>
        <w:pStyle w:val="BodyText"/>
      </w:pPr>
      <w:r w:rsidRPr="007A4F73">
        <w:t xml:space="preserve">John walked to the door of the master bedroom and opened it slowly.  He could hear his father snoring, loudly.  The dim light from the living room gently illuminated the bedroom and John could see Sanda was wide awake.  “Dad.”  John whispered.  His father continued to snore.  Sanda got up from the couch-bed and put her finger over her mouth, signaling for John to shut up.  John backed up as Sanda walked toward him, pointing towards the living room.  She walked out and John lightly closed the bedroom door.  “I can’t sleep.  I’m wide awake so why don’t I take the next shift!  It makes no sense to wake up your dad at this point.”  Sanda whispered loudly.  John recognized the extreme frustration he had seen on his wife’s face many times.  </w:t>
      </w:r>
      <w:r w:rsidRPr="007A4F73">
        <w:lastRenderedPageBreak/>
        <w:t xml:space="preserve">“Why can’t you sleep?”  John asked, immediately realizing how stupid the question was.  “Well, let’s see. I’m lying on my living-room couch which is now in the bedroom right next to your parents.  I thought you snored loudly until I heard your dad, so there’s that.  We all stink, and I’ve been throwing out bags of people’s shit for the past two days.  Not to mention just around the corner there was a fucking gun battle and probably people lying dead in the parking lot in front of the grocery store we used to shop at daily!”  Everything Sanda had been dealing with and suppressing for the past two days had finally reached a point where the pressure needed to be released.  John knew she needed to vent, and hoped it would be enough.  John opened his mouth slightly, preparing to speak but was quickly blocked.  “Oh, and that fucking kitchen timer is loud as shit when it goes off.  Just so you know.”  John waited for a few seconds, trying to determine if this was just an intermission or if his wife was done venting.  “So,” John started and then paused, looking into Sanda’s eyes to see if it was okay for him to speak, “we’re both wide awake now.  I say we both stay out here in the living room and we can take turns for tonight.  Why don’t you lay back on the couch and see if you can sleep some out here.”  Sanda agreed and laid back on the couch.  A few minutes passed, and John was pleased to hear his wife’s breathing pattern had changed.  She was finally asleep.  </w:t>
      </w:r>
    </w:p>
    <w:p w:rsidR="007A4F73" w:rsidRPr="007A4F73" w:rsidRDefault="007A4F73" w:rsidP="007A4F73">
      <w:pPr>
        <w:pStyle w:val="BodyText"/>
      </w:pPr>
      <w:r w:rsidRPr="007A4F73">
        <w:t xml:space="preserve">It was twenty minutes past midnight, and John felt his eyes starting to burn.  He would occasionally adjust his position in his recliner, slowly, trying to make as little sound as possible to avoid waking his wife.  With no internet, and no television, John had nothing but his own thoughts and the annoying ringing in his ears.  The battery on his </w:t>
      </w:r>
      <w:proofErr w:type="spellStart"/>
      <w:r w:rsidRPr="007A4F73">
        <w:t>cellphone</w:t>
      </w:r>
      <w:proofErr w:type="spellEnd"/>
      <w:r w:rsidRPr="007A4F73">
        <w:t xml:space="preserve"> had died yesterday, so he couldn’t even use it to play a game of chess against the computer.  John rubbed his eyes, wondering if he would be able to stay awake.  The sound of his wife sleeping on the couch next </w:t>
      </w:r>
      <w:r w:rsidRPr="007A4F73">
        <w:lastRenderedPageBreak/>
        <w:t xml:space="preserve">to him didn’t help.  Feeling himself slipping away, he decided to stand up.  He looked over at his wife, she was knocked out cold and didn’t hear anything.  John began to walk, quietly, from one side to the other.  He paced back and forth over and over, just to stay awake.  Looking at the flickering fake candles he had tried to burn the previous night, he thought of what life might have been like before electricity.  Before there were over a thousand channels of nothing to watch on television.  Before the internet and ‘smart phones’ as John still referred to them.  “What the fuck did people do back then?”  John thought.  “Maybe read a book by candlelight?  Hell, most people in those days couldn’t even read.  As a society, we have become far too accustomed, actually far too addicted, to the requirement of constant mental stimulus.  We have gotten to a point where it’s physically painful to just sit down and do nothing.”  John continued pacing back and forth, thinking of old folks sitting in rocking chairs in a dimly lit room, just staring at the wall.  “Of course during the day there would be plenty to do.”  John thought.  “Most people worked a farm.  Feeding the farm animals, planting crops, chopping wood.  People were probably so exhausted in the evening, after eating a meal they most likely just went to sleep.   Boredom probably wasn’t an issue.  That’s our whole problem.  Everything now which people used to do themselves by hand, is done for us.  Well, at least that’s the way it was as of three days ago.”  John heard his wife take a quick breath and she started coughing.  He walked over to her as she sat up, still coughing.  John could see she was looking around for a glass of water, and quickly poured her a glass from one of the bowls of water in the kitchen.  He quickly walked back and handed the water to his wife.  She took a few sips followed by a few more coughs.  Sanda had been having coughing spells every so often for as long as John could remember.  There seemed to be no underlying cause for them.  At least, nothing which any doctor could figure out.  The door to the </w:t>
      </w:r>
      <w:r w:rsidRPr="007A4F73">
        <w:lastRenderedPageBreak/>
        <w:t xml:space="preserve">master bedroom opened and Jim walked out yawning, shotgun in hand.  “What time is it?”  Jim asked.  “Just after 1 a.m.”  John said.  “I thought I was supposed to take over at midnight, what’s going on?  Why is Sanda out here?”  “I went to wake you at midnight but you were sound asleep.  Sanda was wide awake so she came out here.”  John explained.  “Well, I’m up now.”  Jim said.  Looking at John, “Why don’t you go in there and get some sleep.  I got this.  I used to stay up all night long on the midnight shift all the time.”  “That was a long time ago.”  John thought to himself.  “Okay, but wake me if anything at all happens.”  John demanded, looking back at his father.  John walked into the master bedroom, placed his Sig p5.56 on the ground beside the bed, and carefully rolled onto the left side of the bed.  He was fully clothed, and laying on top of the covers.  John was generally hot, so the covers were unnecessary, especially since he was fully clothed.  He figured that if someone broke into the apartment in the middle of the night he would be better equipped to fight while clothed rather than just wearing a pair of boxer underwear.   He felt a bit awkward in the bed with his mom.  He thought back to when he was a small child, sick with the flu and sleeping next to his mother in his parent’s bed.  John turned on his side, facing the edge of the bed and closed his eyes.  He could hear Sanda and his father talking softly in the living room.  Sanda had a way of discussing things with Jim.  They could work through problems and had a way of communicating which was very different from John’s style.  John was more like his mom.  More pessimistic.  Always thinking of how something could possibly go wrong, and generally worried about the future.  Jim and Sanda were complete opposites.  Optimistic to a fault.  </w:t>
      </w:r>
    </w:p>
    <w:p w:rsidR="007A4F73" w:rsidRPr="007A4F73" w:rsidRDefault="007A4F73" w:rsidP="007A4F73">
      <w:pPr>
        <w:pStyle w:val="BodyText"/>
      </w:pPr>
    </w:p>
    <w:p w:rsidR="007A4F73" w:rsidRPr="007A4F73" w:rsidRDefault="007A4F73" w:rsidP="007A4F73">
      <w:pPr>
        <w:pStyle w:val="BodyText"/>
      </w:pPr>
    </w:p>
    <w:p w:rsidR="007A4F73" w:rsidRPr="007A4F73" w:rsidRDefault="007A4F73" w:rsidP="00B00D14">
      <w:pPr>
        <w:pStyle w:val="BodyText"/>
        <w:jc w:val="center"/>
        <w:outlineLvl w:val="2"/>
      </w:pPr>
      <w:bookmarkStart w:id="22" w:name="_Toc438984380"/>
      <w:r w:rsidRPr="007A4F73">
        <w:lastRenderedPageBreak/>
        <w:t>The Third Day</w:t>
      </w:r>
      <w:bookmarkEnd w:id="22"/>
    </w:p>
    <w:p w:rsidR="007A4F73" w:rsidRPr="007A4F73" w:rsidRDefault="007A4F73" w:rsidP="007A4F73">
      <w:pPr>
        <w:pStyle w:val="BodyText"/>
      </w:pPr>
    </w:p>
    <w:p w:rsidR="007A4F73" w:rsidRPr="007A4F73" w:rsidRDefault="007A4F73" w:rsidP="007A4F73">
      <w:pPr>
        <w:pStyle w:val="BodyText"/>
      </w:pPr>
      <w:r w:rsidRPr="007A4F73">
        <w:t xml:space="preserve">Jim opened his eyes and noticed the light shining through the bedroom window.  Worried that he overslept and also worried that Sanda and his father might have both fallen asleep in the living room John quickly jumped out of bed, grabbed his Sig and opened the bedroom door.  This started Liz awake and she sat up in bed, looking around the room as if wondering where she was.  John’s father was asleep in the recliner and Sanda was sitting on the couch wide awake, the tactical shotgun resting across her lap.  “What’s with that?”  Jim asked, looking at the shotgun.  “You’ve never shot one of those before.”  John said, a bit too loud, and his father woke up.  “A gun is a gun.  I think I can figure it out.  You pull the trigger and it goes bang.”  Sanda replied sarcastically.  “That’s true, but that shotgun kicks like nothing you’ve ever experienced.”  John said sternly.  “So it kicks!  What the fuck ever.  It won’t matter if I have to shoot someone.”  Sanda rebutted.  “It’s too early to fight about this. None of us got much sleep last night and we can’t even get a cup of coffee.”  John said, trying to quell the argument.  “Why not John?  We have enough water to make coffee.”  Jim said, surprised that receiving his daily cup of coffee was suddenly in question.  “Well, dad, we made coffee once using a French press.  So now we have a dirty French press and I don’t want to waste clean drinking water just to wash it out.”  John explained, attempting to use his father’s low-and-slow voice, but not yet having mastered it.  “Oh, that’s not a problem!”  Sanda said, standing up.  “I have another French press, totally clean.”  She said walking towards the kitchen.  “Of course we do.”  John said sarcastically.  “You want your coffee don’t you?”  Sanda snapped back.  John followed his wife into the kitchen and picked up the water kettle, still containing the boiled Perrier, while his wife searched </w:t>
      </w:r>
      <w:r w:rsidRPr="007A4F73">
        <w:lastRenderedPageBreak/>
        <w:t xml:space="preserve">through the cabinets looking for the second French press.  John poured the remaining Perrier water out of the kettle and filled it with a bowl of water from the motor home.  John lit the grill, adjusted the flame height and placed the kettle on top of the grilling surface.  Sanda measured four scoops of ground coffee and dropped them into the empty French press. After a few minutes the kettle started to whistle, which woke up Charlie and he responded in kind from behind the closed door of the spare bedroom.  John could hear Granny and Dorina attempting to communicate just before the door to the spare bedroom opened, Charlie bursting out wagging his tail while simultaneously jumping in place.  “Good morning everybody.”  Dorina said slowly, still a bit sleepy.  Granny walked out and immediately started calling to Charlie, trying to get his attention.  After a few minutes of pouring the hot water, stirring the coffee and ‘pressing down’ on the French press, Sanda poured a half cup of coffee for each person.  Everyone except John and Sanda squeezed past one another to get various sweeteners, creamers, and even honey.  </w:t>
      </w:r>
    </w:p>
    <w:p w:rsidR="007A4F73" w:rsidRPr="007A4F73" w:rsidRDefault="007A4F73" w:rsidP="007A4F73">
      <w:pPr>
        <w:pStyle w:val="BodyText"/>
      </w:pPr>
      <w:r w:rsidRPr="007A4F73">
        <w:t xml:space="preserve">Taking the first few sips of hot coffee, John was a little concerned about the water used to make it.  Technically coffee was still water, even though it was arguably a diuretic.  But it lifted everyone’s spirits, which was desperately needed to push through the unpredictable day ahead.   Breakfast consisted of bananas, oranges, and sliced apples.  “I’ll be back in a second.” Sanda said.  John looked up to see her with a plastic bag in her left hand.  She was wearing her light jacket, weighed down slightly on the right side. “Shit-bag detail.”  John thought as he tilted his coffee cup straight up, drinking the last bit of his now lukewarm coffee.  </w:t>
      </w:r>
    </w:p>
    <w:p w:rsidR="007A4F73" w:rsidRPr="007A4F73" w:rsidRDefault="007A4F73" w:rsidP="007A4F73">
      <w:pPr>
        <w:pStyle w:val="BodyText"/>
      </w:pPr>
      <w:r w:rsidRPr="007A4F73">
        <w:t xml:space="preserve">As she had done many, too many, times before, Sanda walked towards the dumpster which was now completely overflowing with trash and beginning to smell.  The cool weather was delaying the inevitable stench which Sanda knew would come soon enough.  Just before reaching the pile </w:t>
      </w:r>
      <w:r w:rsidRPr="007A4F73">
        <w:lastRenderedPageBreak/>
        <w:t>of garbage lining the ground around the dumpster she heard someone behind her.  “Hands up in the air, now!”  A female voice behind her demanded.  Sanda immediately dropped the bag of feces which almost landed on her feet, and raised her hands above her head.  “Now turn around.  Slowly!”  The woman said sternly.  Still holding her hands up, Sanda slowly turned around towards the woman.  She was an older woman, roughly five-foot-four with blond hair.  Her hands were shaking as she pointed a loaded .38 special revolver directly at Sanda’s face.  The hammer was not cocked back, but the woman’s finger was placed directly on the trigger.  Sanda noticed a tear streaking down the woman’s left cheek.  “</w:t>
      </w:r>
      <w:proofErr w:type="spellStart"/>
      <w:r w:rsidRPr="007A4F73">
        <w:t>Mam</w:t>
      </w:r>
      <w:proofErr w:type="spellEnd"/>
      <w:r w:rsidRPr="007A4F73">
        <w:t xml:space="preserve">, everything is okay.”  Sanda said calmly, keeping her hands raised.  “Shut up!”  The woman replied.  “I can’t let my baby starve, and I’m all out of food.”  The woman said, her voice shaking now along with her hand holding the shiny revolver.  “It’s okay, I can help you.  We have food.  If you can just hand me the gun we can”  “I’m not handing you anything!”  The woman shouted.  “My baby is starving and you want me to just give you my gun?  Are you crazy?”  “You’re totally right.”  Sanda said with a calm, agreeable tone.  “I just want to help you, that’s all.  My apartment is right over” Sanda heard a deafening  gunshot immediately followed by a spray of warm red blood which covered most of the left side of her face and body.  Sanda wore glasses, and could only see, barely, out of her right eye since the left side of her glasses were coated with red.  She was sure that the woman had shot her.  “Sanda!  Are you okay?”  A man shouted from the distance.  Sanda looked around, searching for the man with her right eye.  She saw a blurry image of a tall man walking quickly toward her.  He appeared to be carrying an AR-15.  “Fucking shit!” Sanda said trying to find the three-eighty </w:t>
      </w:r>
      <w:proofErr w:type="spellStart"/>
      <w:r w:rsidRPr="007A4F73">
        <w:t>Glock</w:t>
      </w:r>
      <w:proofErr w:type="spellEnd"/>
      <w:r w:rsidRPr="007A4F73">
        <w:t xml:space="preserve"> in her right jacket pocket.  Hearing the gun shot, John bolted out of his front door, his Sig p5.56 fully aimed, sweeping it across his field of vision trying to locate the threat.  </w:t>
      </w:r>
      <w:r w:rsidRPr="007A4F73">
        <w:lastRenderedPageBreak/>
        <w:t xml:space="preserve">John saw Sanda standing by the dumpster, covered in blood.  He noticed a tall man holding an AR-15 quickly approaching his wife.  John centered the red dot site on the man’s back and pulled the trigger.  Without hearing protection, John’s Sig sounded like the crack of a bolt of lightning hitting something very close by.  John’s shot missed, and the 5.56 millimeter round went through the man’s upper right shoulder and he fell to the ground roughly fifteen feet from the dumpster.  “Sanda!  Are you okay?!”  John shouted, running towards his wife.  He could barely hear his own voice over the explosive ringing in his ears from the gunshot.  She had fallen to the ground but was sitting up, crying.  Her entire body was shaking.  John removed her eye glasses and wiped the sticky blood off on his shirt.  Relatively clean, he placed the glasses gently back over his wife’s ears, resting the frame back on the bridge of her nose.  “Sanda, look at me.”  John said, realizing his wife was in shock.  John saw his father, walking toward them, shotgun in the ready position.  “Sanda, its John.  Are you okay?  Are you hurt?”  John pleaded with his wife for information.  Still shaking, she slowly looked into John’s eyes.  “I don’t know.”  She said, her voice something between a whisper and broken speech.   His ears ringing loudly, John had to read his wife’s lips just to understand her response.  John rotated his upper body, slinging the Sig pistol around to his back.  He then scooped up his wife with both arms and began carrying her back to the apartment.  “Who are them?”  Jim said, pointing his shotgun towards the two bodies lying on the ground.  “I don’t know, and right now I don’t care until I make sure Sanda is not hurt.”  </w:t>
      </w:r>
    </w:p>
    <w:p w:rsidR="007A4F73" w:rsidRPr="007A4F73" w:rsidRDefault="007A4F73" w:rsidP="007A4F73">
      <w:pPr>
        <w:pStyle w:val="BodyText"/>
      </w:pPr>
      <w:r w:rsidRPr="007A4F73">
        <w:t xml:space="preserve">John carried his petite wife into the apartment.  He heard several 'oh my God!' and 'what's going on?' gasps as he made a b-line to the master bathroom.  He carefully placed his wife in the bathtub and removed her eye glasses.  She would close her eyes for a few seconds, then slowly </w:t>
      </w:r>
      <w:r w:rsidRPr="007A4F73">
        <w:lastRenderedPageBreak/>
        <w:t>open them, occasionally looking at John.  He ripped off his wife's top and removed her bra.   The left side of her face was dark red with blood, along with most of her upper arm.  John inspected her shoulder and breasts.  There were no bullet holes.  Temporarily forgetting that the water was out and he could not simply turn the shower on, John yelled, "bring me some water, now!"  Dorina and Liz were already standing at the entrance of the bathroom when John shouted, and they immediately ran to the kitchen and brought back two large bowls of water.  Sanda winced as John drizzled the cool water over her left arm, washing away the blood.  He ran his hand down the front and back of her arm, not finding any bullet holes or injuries.  John took his right hand and dipped it into the bowl of water and placed his hand over the left side of Sanda's face, wetting it.  "Someone please bring me some paper towels."  John said, this time not shouting.  Liz quickly stripped off a few paper towels from a fresh roll and john dipped them into the water.  He carefully cleaned the blood and other pieces of human tissue from his wife's face.  "Honey, are you able to sit up?"  John said softly.  She nodded, and John placed a hand behind her back, helping her upright.   With a wet paper towel, he wiped away some blood from her back, which had come from rinsing off her left arm.  After inspecting her back, he felt confident she had not been shot or injured.  Sanda was in shock, and traumatized.  John lifted his wife out of the bathtub, laid her slowly and carefully onto the bed, and covered her with a sheet and blanket.  "Is she okay?"  Dorina asked.  "Yes."  John answered.  "She just need to rest right now.  Please watch over her for a few minutes while I take care of something.  She might ask for some water to drink, but probably she will just sleep for awhile."</w:t>
      </w:r>
    </w:p>
    <w:p w:rsidR="007A4F73" w:rsidRPr="007A4F73" w:rsidRDefault="007A4F73" w:rsidP="007A4F73">
      <w:pPr>
        <w:pStyle w:val="BodyText"/>
      </w:pPr>
      <w:r w:rsidRPr="007A4F73">
        <w:t xml:space="preserve">John repositioned his Sig pistol to ready and walked out the front door.  The man John shot in the back shoulder was sitting upright, talking with Jim who had taken the man's shirt off and had tied </w:t>
      </w:r>
      <w:r w:rsidRPr="007A4F73">
        <w:lastRenderedPageBreak/>
        <w:t>it around the man's shoulder trying to stop the bleeding.  John flipped the safety switch of his Sig to fire as he approached the man he had shot.  As John approached, ne noticed Jim had taken possession of the AR-15 the man was carrying.  Then John noticed the lady lying motionless, face down, by the dumpster.   The lady's hair was blond and the back of her head was covered in dark-red blood.  John kneeled down and turned her over slightly, trying to get a look at her face.  Most of her face was gone.  The exit wound had blown out the area around her nose and eyes along with the bottom half of her forehead.  Still, looking more closely, he recognized her.  His neighbor Sarah, with the little pug dog.  John noticed a .38 caliber revolver lying on the ground near Sarah's lifeless hand.   "What the fucking hell!"   John shouted as he turned and aimed his Sig 556 semiautomatic at the man's head who he had shot just minutes ago.  "</w:t>
      </w:r>
      <w:proofErr w:type="spellStart"/>
      <w:r w:rsidRPr="007A4F73">
        <w:t>Woah</w:t>
      </w:r>
      <w:proofErr w:type="spellEnd"/>
      <w:r w:rsidRPr="007A4F73">
        <w:t xml:space="preserve">, </w:t>
      </w:r>
      <w:proofErr w:type="spellStart"/>
      <w:r w:rsidRPr="007A4F73">
        <w:t>woah</w:t>
      </w:r>
      <w:proofErr w:type="spellEnd"/>
      <w:r w:rsidRPr="007A4F73">
        <w:t xml:space="preserve">, </w:t>
      </w:r>
      <w:proofErr w:type="spellStart"/>
      <w:r w:rsidRPr="007A4F73">
        <w:t>woah</w:t>
      </w:r>
      <w:proofErr w:type="spellEnd"/>
      <w:r w:rsidRPr="007A4F73">
        <w:t xml:space="preserve">, John it's me, Trevor.  From the gun shop."  "Explain to me, Trevor, what the fuck-ass hell is going on here!"  John demanded sharply.  "It's cool man, let me explain."  Trevor said, John looking at him through the red-dot site positioned right in the center of Trevor's forehead.  "I was walking out to the dumpster to throw away some, trash.  From a distance I recognized your wife, and saw she had her hands raised in the air, and that other lady, over there" Trevor looking over at Sarah, "was pointing a gun right at your wife's face.  She was yelling at your wife but I couldn't make out what they were saying.   My AR has a long-range scope, so I braced myself against a tree and aimed right at the back of, her, head."  Trevor looking again at Sarah.  "I knew I could make the shot so I pulled the trigger.  I was running over to check on your wife when you shot me in the back."  John lowered his weapon back to the ready position.  "If that's what happened, then I'm really sorry I shot you."  John said, non-apologetically.  "I totally understand man.  You came out and saw a guy with an AR-15 running towards your wife, who happened to </w:t>
      </w:r>
      <w:r w:rsidRPr="007A4F73">
        <w:lastRenderedPageBreak/>
        <w:t xml:space="preserve">be covered in blood.  I'm sure I would have done the same thing."  "How's your shoulder?" John asked, still trying to determine if Trevor's story was the whole truth.  "I think it's fine.  The bullet went clean in and out, and didn't hit anything vital.  Just curious, where were you aiming?"  Trevor asked.  "Your spine."  John said coldly.  "I'm lucky you're a bad shot then."  Trevor said jokingly.   "I'm not a bad shot."  John replied, slightly insulted. "I haven't fired this gun in awhile and I'm guessing the red-dot sight is off. "  John paused and scratched his beard for a second with his right hand.  "Okay listen Trevor.  I'm sure you're telling the truth.  But as you know we're living in strange times now.  I need to go talk with my wife and make sure everything checks out.  I need you to stay here for just a few minutes.  Then I'll be back and we'll help you inside, get you cleaned up and get you some food and water.  I also have some antibiotics which should help out with that wound."  "No problem, do what you have to do.  I'll just be chilling out here with your dad."  </w:t>
      </w:r>
    </w:p>
    <w:p w:rsidR="007A4F73" w:rsidRPr="007A4F73" w:rsidRDefault="007A4F73" w:rsidP="007A4F73">
      <w:pPr>
        <w:pStyle w:val="BodyText"/>
      </w:pPr>
      <w:r w:rsidRPr="007A4F73">
        <w:t xml:space="preserve">John picked up the .38 caliber revolver as well as Trevor's AR-15 and walked back to the apartment.  "Fucking day three and already shit's going to hell."  John thought.  John walked into the apartment, sat the revolver and the AR-15 on the ground by the kitchen and walked into the bedroom.  His wife was sitting upright in bed, sipping water from a glass.  "How are you baby?"  He asked with a worried expression.  "I think I'm okay now.  Everything happened so fast and I just couldn't process what was going on."  Sanda said.  John could see she was trying to remember the details.  "What do you remember?"  "Well, I was walking to the dumpster to throw out a bag of shit, and this lady came up behind me and stuck a fucking gun in my face!  She kept saying about her baby was out of food or something."  Sanda strained to explain, staring down at the covers.  "Do you remember what happened next?"  John asked, reaching to hold his wife's </w:t>
      </w:r>
      <w:r w:rsidRPr="007A4F73">
        <w:lastRenderedPageBreak/>
        <w:t xml:space="preserve">hand.  "There was a gunshot and I couldn't see anything.  I thought the bitch had shot me!  I thought I was going to die.  I think I fell to the ground but I can't remember.  I heard someone else shouting, was that you?"  Sanda rubbed her eyes and then her forehead.  "My fucking hair smells like blood."  "I know babe, I will finish getting you cleaned up in just a few minutes.  Just relax here and I'll be back in a second."  "Where are you going??"  Sanda said, scared.  "I swear I'll be right back."  John said as he headed back towards the front door.  John saw his father near the dumpster, shotgun casually aimed in Trevor’s direction.  Trevor was still sitting on the ground, his left hand putting pressure against the exit wound on his right shoulder.  “Dad, lets help Trevor up.”  John said.  “I’m good, I think I can stand up by myself.”  Trevor adjusted his position slightly and then raised his left hand towards John.  John grabbed Trevor’s hand and pulled him to his feet.  “So are we all good?  Did you talk with your wife?”  Trevor asked, assured that everything was fine.   “Thank you.”  John said, looking at Trevor sincerely.  “Thank you for helping my wife.  I really owe you man, and I’m so sorry I shot you.”  “Is your wife okay?”  Trevor asked.  “She’ll be fine.”  John answered.  “She’s just a bit shaken up right now.  Let’s get back inside and take care of your gunshot wound.”  “What about, her?”  Trevor said, looking over at Sarah.  “We’ll just have to leave her there.  What else can we do?  We’ve got our hands full just trying to survive ourselves.”  John said without emotion.  The men slowly walked back to the apartment.  Trevor walked slowly, but steady, his left hand keeping constant pressure on the gunshot wound.  John opened the door to his apartment and helped Trevor inside.  Charlie went into his ‘Intruder Alert!” mode, growling and barking incessantly at Trevor.  John grabbed a stool and placed it in the spare bathroom.  “Over here Trevor.”  John said, motioning for Trevor to take a seat in the bathroom.  “Dorina, can you help us please?”  John shouted from the </w:t>
      </w:r>
      <w:r w:rsidRPr="007A4F73">
        <w:lastRenderedPageBreak/>
        <w:t>bathroom.  Dorina had once worked as an EMT many years ago.  Of everyone in the family, she was the most qualified to take care of Trevor’s gunshot wound.  “Alcohol, I need some alcohol.”  Dorina said, looking around at everyone gathering near the bathroom door.  “All we have is whiskey, will that work?”  John said.  “If that’s all you have, then is good.”  Dorina said.  John remembered that he had purchased a large bottle of Wild Turkey 101 a few years ago after one of his ‘doomsday’ conversations with Sanda.  Their ‘idea’ was that if things went to shit, then they could possibly use it to trade for food or supplies.  It was a very high-proof alcohol, and even had a warning label, ‘flammable’, on the side of the bottle.  Jim walked into the kitchen and picked up the large, dusty bottle of dark brown whiskey and carried it back into the bathroom.  Dorina had removed the shirt Jim had wrapped around Trevor’s shoulder, exposing a small bleeding hole near his right shoulder blade, and a much larger gaping wound on the upper part of his chest.  John removed the twist off cap from the whiskey bottle.  “Can you pour into glass?”  Dorina asked, looking at the whiskey bottle and then looking up at John.  “Dad, bring me a glass from the kitchen.  Please!”  John shouted.  John took the crystal water glass from his Dad and filled it half way with whiskey.  “Lean this way.”  Dorina said, gently pressing Trevor’s upper body down towards his knees.  She poured some of the whiskey into the hole on Trevor’s back and Trevor growled, fighting off an outright scream.  “Now back this way.”  Dorina repositioned Trevor so that he was leaning back slightly.  She slowly poured the rest of the alcohol into the large wound above his chest.  “</w:t>
      </w:r>
      <w:proofErr w:type="spellStart"/>
      <w:r w:rsidRPr="007A4F73">
        <w:t>Ahhhhhh</w:t>
      </w:r>
      <w:proofErr w:type="spellEnd"/>
      <w:r w:rsidRPr="007A4F73">
        <w:t xml:space="preserve"> fuck-shit-ass-motherfucker!!!”  Trevor shouted in excruciating pain.  Dorina sat the empty glass on the bathroom sink and everyone could hear Trevor was breathing rapidly.  He was in agonizing pain.  John searched through various pill bottles in his medicine cabinet and finally located an expired bottle of </w:t>
      </w:r>
      <w:proofErr w:type="spellStart"/>
      <w:r w:rsidRPr="007A4F73">
        <w:t>Vicodin</w:t>
      </w:r>
      <w:proofErr w:type="spellEnd"/>
      <w:r w:rsidRPr="007A4F73">
        <w:t xml:space="preserve">.  “Take this.”  </w:t>
      </w:r>
      <w:r w:rsidRPr="007A4F73">
        <w:lastRenderedPageBreak/>
        <w:t xml:space="preserve">John said, handing the pill to Trevor.  Trevor took the large pill, tossed it into this mouth and swallowed it dry.  Dorina packed the wound and wrapped Trevor’s shoulder in gauze.  “Trevor why don’t you get some rest over here on my recliner.”  John said.  Trevor nodded and wobbled over to John’s recliner, slowly taking a seat and leaning back.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3" w:name="_Toc438984381"/>
      <w:r w:rsidRPr="007A4F73">
        <w:lastRenderedPageBreak/>
        <w:t>The Baby</w:t>
      </w:r>
      <w:bookmarkEnd w:id="23"/>
    </w:p>
    <w:p w:rsidR="007A4F73" w:rsidRPr="007A4F73" w:rsidRDefault="007A4F73" w:rsidP="007A4F73">
      <w:pPr>
        <w:pStyle w:val="BodyText"/>
      </w:pPr>
    </w:p>
    <w:p w:rsidR="007A4F73" w:rsidRPr="007A4F73" w:rsidRDefault="007A4F73" w:rsidP="007A4F73">
      <w:pPr>
        <w:pStyle w:val="BodyText"/>
      </w:pPr>
      <w:r w:rsidRPr="007A4F73">
        <w:t xml:space="preserve">John walked back into the master bedroom to check on his wife.  She was rolled over, asleep in bed.  John slowly walked backwards out of the bedroom and closed the door gently, trying not to wake her.  John raised is index finger to his mouth, a signal for everyone to talk softly.  John walked over to the couch and took a seat next to his father.  “Dad.”  John paused, taking a deep breath.  “Sanda said the woman who pulled a gun on her was talking about her baby.  Her starving baby.  I guess she was trying to steal food from us for her baby.  I can’t stand the thought that there’s a helpless baby, hungry and alone inside her apartment.  I think we need to go over there and get the baby out of that apartment.”  Jim thought about his son’s words, and began to pull at his mustache, thinking.  After what felt like several minutes of silence Jim nodded, “I agree. Let’s go do this.”  </w:t>
      </w:r>
    </w:p>
    <w:p w:rsidR="007A4F73" w:rsidRPr="007A4F73" w:rsidRDefault="007A4F73" w:rsidP="007A4F73">
      <w:pPr>
        <w:pStyle w:val="BodyText"/>
      </w:pPr>
      <w:r w:rsidRPr="007A4F73">
        <w:t xml:space="preserve">John stood up and could see Trevor was asleep on the couch.  Dorina and Liz were talking quietly in the kitchen.  John walked towards the kitchen, Jim following his son.  “We will be back in a few minutes, there’s something we need to do.”  John said quickly.  Liz and Dorina just nodded, not saying a word.  John picked up one of his AR-15 rifles by its sling, and hoisted the rifle across his back.  Jim gripped the black shotgun, holding it with one hand while opening the front door.  They walked outside and John locked the apartment door behind them.  They walked across the street in broad daylight, looking around for anyone outside.  The place looked like a ghost town.  From nearly a block away they could smell the overflowing dumpster of trash, bags of human feces, and the decaying corpse of his neighbor Sarah.  They quickly made their way to the rear of Sarah’s apartment.  All of the blinds on her widows were closed.  They stopped and </w:t>
      </w:r>
      <w:r w:rsidRPr="007A4F73">
        <w:lastRenderedPageBreak/>
        <w:t>listened for a few seconds.  John still couldn’t hear much over the blaring ringing in his ears.  “From now on,” John thought, “I’m wearing earplugs.”  “Find a rock so we can break the window and climb in.”  Jim said.  “We’re in the middle of Florida.  Where the hell am I going to find a rock??”  John argued.  They both looked around the ground, littered with brown leaves from the oak and magnolia trees distributed around the complex.  John noticed a large clay pot, full of dirt, containing the small skeleton of a long departed plant.  John leaned down and picked up the heavy pot.  “I’ll throw this through the window so we can get in.”  John said, looking at his father for reassurance.  “Wait son.  What if the baby is right there on the other side of the window?”  “</w:t>
      </w:r>
      <w:proofErr w:type="spellStart"/>
      <w:r w:rsidRPr="007A4F73">
        <w:t>Dammit</w:t>
      </w:r>
      <w:proofErr w:type="spellEnd"/>
      <w:r w:rsidRPr="007A4F73">
        <w:t xml:space="preserve">!”  John said, carefully placing the pot back on the ground.  “I have an idea!”  John exclaimed.  “Let’s try the sliding glass door at the back of the apartment.  A lot of people leave those unlocked.  We’ll just need to cut through the screened-in-patio around back to get to the sliding door.”  They walked around and stood before the large screened-in-patio.  John removed the tactical automatic switchblade from his back pocket, slide the safety switch down and pressed the metal button on the side causing the blade to swing open with a loud snap.  He reached up and cut a large slice down the center of one of the screens.  John looked to his left and watched as his father opened the unlocked door to the patio and walked in.  Jim looked back at his son, giving him a quick smile and slightly raising both eyebrows.  John parted the sliced screen and stepped into the patio.  His father was already at the sliding glass door, pushing it to the left.  The door didn’t budge.  “It’s locked.”  Jim said, looking at John.  They couldn’t see what was behind the door due to the closed blinds just behind it.  John could see, however, that the extra security bar was not set in place.  The door had two locks.  The first was just a crappy little lock built into the door.  Because the standard lock was relatively insecure, each sliding </w:t>
      </w:r>
      <w:r w:rsidRPr="007A4F73">
        <w:lastRenderedPageBreak/>
        <w:t xml:space="preserve">door was equipped with a square bar which was attached to the wall at one side and could be pulled down and seated within a metal bracket attached to the sliding door.  “She didn’t put the bar on the door.”  John said.  “I think we can just jiggle this door back and forth a bit and it will probably unlock.”  John grabbed the handle to the sliding door and started pushing it back and forth, gently at first, then with more force as his frustration grew when the door didn’t open.  “I used to arrest people for doing shit like this.”  Jim said, not helping to ease his son’s growing frustration.  “Open you fucking bitch!!” John shouted with a hard slam to the right on the door handle.  Realizing he was losing his cool, John stepped away from the door to take a breather.  Jim walked up to the door, grabbed the handle, and slid the door open to the left.  “Really?”  John said, looking at his father with a blank expression.  The lock must have finally given out after John’s last hard slam on the handle.  Moving the clacking blinds aside they walked into the dark apartment.  “Yet again I forgot to bring one my flashlights.”  John sighed.  Through the flapping blinds, Jim found the handle to the sliding door and closed it.  “That’s a good idea.  We should lock it with the bar also just in case some nut job wanders in while we’re in here.”  John said, pulling the securing bar down and locking it in place to secure the glass door.  They were instantly blasted with the foulest odor John had ever smelled.  “Jesus Christ what is that smell!!”  John said.  “It literally smells like shit.”  Jim answered.  They looked around the sparsely decorated living room and checked the kitchen.  The smell was coming from somewhere in the back of the apartment.  They slowly walked into the very dark hallway and noticed two closed doors, one on their left and on further down on their right. John drew his </w:t>
      </w:r>
      <w:proofErr w:type="spellStart"/>
      <w:r w:rsidRPr="007A4F73">
        <w:t>Glock</w:t>
      </w:r>
      <w:proofErr w:type="spellEnd"/>
      <w:r w:rsidRPr="007A4F73">
        <w:t xml:space="preserve"> 26 from the plastic holster on his left side and held the gun in right hand.  John could feel his own heartbeat rapidly pounding in his chest as he placed his left hand on the brass doorknob.  He quickly </w:t>
      </w:r>
      <w:r w:rsidRPr="007A4F73">
        <w:lastRenderedPageBreak/>
        <w:t xml:space="preserve">turned the door knob and kicked the door open with his foot.  He gagged as he was hit with a smell so awful he could taste it on the back of this throat.  As his eyes adjusted to the darkness he could see a toilet completely full of human feces.  Actually, it was beyond full, with the human waste piled a few inches above the toilet seat.  The sides of the toilet were dripping with brown sludge.  John reached forward to grab the door handle and stepped backwards, slamming the door shut.  “I really, really, regret opening that door.”  John said, emphasizing each word.  “I’ve seen, and smelled worse.”  Jim responded.  “That’s good Dad because it’s your turn now.  Let’s see what’s behind door number two!”  John gestured at his father to open the door at the end of the dark hallway.  Jim had already upholstered his </w:t>
      </w:r>
      <w:proofErr w:type="spellStart"/>
      <w:r w:rsidRPr="007A4F73">
        <w:t>Glock</w:t>
      </w:r>
      <w:proofErr w:type="spellEnd"/>
      <w:r w:rsidRPr="007A4F73">
        <w:t xml:space="preserve"> 29 and approached the door, holding the gun with both hands.  “Cover me while I open the door.”  Jim said.  John holstered his </w:t>
      </w:r>
      <w:proofErr w:type="spellStart"/>
      <w:r w:rsidRPr="007A4F73">
        <w:t>Glock</w:t>
      </w:r>
      <w:proofErr w:type="spellEnd"/>
      <w:r w:rsidRPr="007A4F73">
        <w:t xml:space="preserve"> and swung the AR-15 from behind his back and pressed the up arrow on the attached optic, turning it on.  He pressed the AR against his shoulder, pointing it slightly downwards in the ‘ready’ position.  He flipped the safety on the rifle over to fire.  Jim analyzed his father’s police training and watched as his father took a tactical position beside the door while opening it with his left hand.  Jim held the </w:t>
      </w:r>
      <w:proofErr w:type="spellStart"/>
      <w:r w:rsidRPr="007A4F73">
        <w:t>Glock</w:t>
      </w:r>
      <w:proofErr w:type="spellEnd"/>
      <w:r w:rsidRPr="007A4F73">
        <w:t xml:space="preserve"> with two hands as he carefully searched the bedroom.  They saw an unmade bed and a few pieces of cheap bedroom furniture, but no baby.  “No crib, no baby toys.”  Saying the word toy John looked down and noticed a small pet toy lying on the floor next to the bed.  “Okay, I’m officially an idiot.”  John said, flipping the safety back on the AR and swinging it back across his back.  “What?”  Jim asked, confused.  “She has a dog.  A little pug that Charlie plays with occasionally when we happen to be taking our dogs outside at the same time.  THAT’s the baby!  Her dog!”  John said, disappointed he had not considered that possibility.  Jim holstered his pistol.  “Okay, then where is it?  What’s the dog’s name?”  Jim </w:t>
      </w:r>
      <w:r w:rsidRPr="007A4F73">
        <w:lastRenderedPageBreak/>
        <w:t xml:space="preserve">asked.  John shook his head and looked down.  “I can’t remember.  I actually just learned her name was Sarah a few days ago.”  John and his father searched through the house saying “here puppy </w:t>
      </w:r>
      <w:proofErr w:type="spellStart"/>
      <w:r w:rsidRPr="007A4F73">
        <w:t>puppy</w:t>
      </w:r>
      <w:proofErr w:type="spellEnd"/>
      <w:r w:rsidRPr="007A4F73">
        <w:t xml:space="preserve">, here little pug doggy.”  They heard a faint whine under the bed.  John stopped, looked at his father and pointed to the bed.  John rubbed his eyes.  They were starting to water from the retched stench which permeated the entire apartment.  He wiped the sweat from his forehead with the back of his hand and then laid down beside the bed, looking underneath for the pug.  It was almost pitch black under the bed.  John could see several boxes and bags and various objects, but could not determine where the dog was.  John stood up.  “Okay,” John said, “I need to go back to my apartment and get a flashlight and some dog treats.  Can you stay here for a minute until I get back just in case the dog comes out?”  “No problem, just hurry.  I don’t want to smell this stench one second longer than I have to.”  John jogged toward the front door, unlocked it and walked quickly across the street back to his apartment.  He quickly unlocked his front door, grabbed one of his flashlights and a bag of dog treats.  Numb to the crazy events over the past few days, Dorina and Liz just looked at John but didn’t utter a word.  Trevor was still asleep on John’s recliner.  “Lock the door behind me.”  John said loudly as he darted out of the front door and jogged back to the front door of Sarah’s apartment.  John walked to the bedroom at the back of the apartment, laid down beside the bed and clicked the button on his flashlight.  The bright beam lit up the room and reflected off of shiny objects under the bed.  John scooted forward and shined the flashlight to the far back corner underneath the bed where he saw a small patch of short brown hair.  He placed the flashlight on the ground, still pointing in the direction where he thought the dog was hiding.  He got up and walked around to the other side of the bed, removing a single dog treat from a sealed Ziploc bag in his pocket.  John kneeled down, placing </w:t>
      </w:r>
      <w:r w:rsidRPr="007A4F73">
        <w:lastRenderedPageBreak/>
        <w:t xml:space="preserve">the treat on the ground near the edge of the bed.  “Come on doggy, it’s okay.”  John said softly.  Two little brown paws scooted towards the treat and then the tiny face of the little pug edged out from underneath the bed.  The pug was shaking.  It looked at John and then back at the treat.  John thought back at Charlie playing with the little pug and remembered it was a female. “Come on girl, it’s okay, you can come out.  We have a treat.”  John spoke to the dog as if he was speaking to an infant. The little brown pug scooted forward some more, inching closer to the treat.  She gently picked up the dog treat with her mouth, chewed it twice and swallowed it.  “That’s a good doggy!”  John praised and reached forward to hold the dog by her side to pull her out from under the bed.  Seeing John’s approaching arms the little pug quickly maneuvered back under the bed, this time heading further back out of John’s reach.  “I don’t have time for this.”  John said, getting up.  “Dad, get on the other side of the bed and help me lift this mattress off.”  Jim and his father lifted the mattress and placed it along the wall.  John walked to the bedroom door and closed it.  “Okay, now the box spring.”  They lifted up the box spring, exposing the shaking little pug near the center of the bed.  John and his father quickly rested the box spring against the mattress.  John reached over and picked up the scared little puppy.  She was very light, and John could see and feel her ribs protruding on each side.  “Dad, can you get my flashlight please?”  Jim reached down and picked up John’s flashlight.  They headed out of the apartment, John holding the tiny dog.  “Man this dog stinks.”  John said.  “We all stink.”  Jim answered.  “There’s stink and then there’s STINK.”  John said, knocking the ball back in his father’s court.  “We’re going to need to give this dog a bath.  She’s so small it won’t use up much water.”  “Well that’s good,” Jim said, “because we’re already running low on drinking water.”  “You know,” John said in a slightly negative tone, “any other time of the year it rains </w:t>
      </w:r>
      <w:r w:rsidRPr="007A4F73">
        <w:lastRenderedPageBreak/>
        <w:t xml:space="preserve">every day here.  It’s been over two weeks and no rain.  We should set some buckets out around the apartment just in case it rains.  Of course we don’t own any ‘buckets’.  We have a few Ralph Lauren wine chillers we could use to collect rain water.”  John and his father approached the door.  Holding the puppy in his right arm, John retrieved his keys and opened the front door.  “Oh my word!”  Granny said with wide eyes as she saw the little frail puppy.  “Where did you find him?  And why does he smell so bad?”  Sanda said, a concerned look on her face.  “I’m glad to see you’re up and well again.  And he’s a she.  Charlie used to play with her every now and then when I would take him outside.  He was living in utter filth inside our neighbor’s apartment.  Actually,” John paused, not sure whether to continue the sentence.  “This little dog belonged to the lady who pulled a gun on you, and is lying now dead, face down by the dumpster.”  Sanda’s eyes widened.  “Where’s the baby?”  Sanda asked, alarmed.  “You’re looking at her.”  John looked down at the quivering little puppy.  “So that crazy bitch pulled a gun on me because of her dog??”  Sanda stated loudly.  “What if you were all alone and it was Charlie, starving to death.”  John replied, compassionately.   Sanda looked down, walked over to the couch and sat down.  “Mom, can you please hold her for a second?” John asked.  Liz gently took the little dog and held it with one arm, petting the puppy’s head gently with her free hand.  John grabbed the sling of his AR-15 and removed the rifle from his back, resting it against the wall by the front door.  “I need a little bowl of water to give her a bath.  Dorina can you hand me that bowl right there?”  John said pointing to a small bowl on the kitchen counter.  Dorina handed the bowl to John and he placed it in the guest bathroom.  He took the puppy from his mom and placed the little pug in the bathtub.  The puppy shivered as John drizzled a small amount of water over the puppy’s back.  He gently lathered up the pug with </w:t>
      </w:r>
      <w:proofErr w:type="spellStart"/>
      <w:r w:rsidRPr="007A4F73">
        <w:t>some body</w:t>
      </w:r>
      <w:proofErr w:type="spellEnd"/>
      <w:r w:rsidRPr="007A4F73">
        <w:t xml:space="preserve"> wash, feeling each rib on her </w:t>
      </w:r>
      <w:r w:rsidRPr="007A4F73">
        <w:lastRenderedPageBreak/>
        <w:t xml:space="preserve">emaciated frame.  John rinsed the soap off of the puppy with the remaining water in the bowl and grabbed a large towel from the rack nearby.  John gently patted the dog dry and stood up, holding the little pug, still wrapped in the towel.  “By the way, where’s Charlie?”  John asked, suddenly realizing that Charlie should be running circles and jumping around his little friend.  “He’s in the bedroom sound asleep.  With the gunshots outside and Trevor and everything, he was so scared and exhausted that he just curled up in a corner and basically passed out.”  Sanda explained.  “Can you please pour some of Charlie’s food into a little bowl for her?”  John asked.  “Sure.”  Sanda replied.  The little pug tilted her head, listening to the sound of dry </w:t>
      </w:r>
      <w:proofErr w:type="spellStart"/>
      <w:r w:rsidRPr="007A4F73">
        <w:t>dogfood</w:t>
      </w:r>
      <w:proofErr w:type="spellEnd"/>
      <w:r w:rsidRPr="007A4F73">
        <w:t xml:space="preserve"> pellets falling into a metallic dog bowl.  Sanda placed the bowl of </w:t>
      </w:r>
      <w:proofErr w:type="spellStart"/>
      <w:r w:rsidRPr="007A4F73">
        <w:t>dogfood</w:t>
      </w:r>
      <w:proofErr w:type="spellEnd"/>
      <w:r w:rsidRPr="007A4F73">
        <w:t xml:space="preserve"> on the floor, and John slowly placed the damp puppy on the floor next to the food.  The little dog shook her coat, slinging little droplets of water into the air.  She walked up to the bowl, sniffed it, and then proceeded to eat the food, several pellets at a time.  The food was gone in under a minute.  The pug looked up at John and burped.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4" w:name="_Toc438984382"/>
      <w:r w:rsidRPr="007A4F73">
        <w:lastRenderedPageBreak/>
        <w:t>The Team</w:t>
      </w:r>
      <w:bookmarkEnd w:id="24"/>
    </w:p>
    <w:p w:rsidR="007A4F73" w:rsidRPr="007A4F73" w:rsidRDefault="007A4F73" w:rsidP="007A4F73">
      <w:pPr>
        <w:pStyle w:val="BodyText"/>
      </w:pPr>
    </w:p>
    <w:p w:rsidR="007A4F73" w:rsidRPr="007A4F73" w:rsidRDefault="007A4F73" w:rsidP="007A4F73">
      <w:pPr>
        <w:pStyle w:val="BodyText"/>
      </w:pPr>
      <w:r w:rsidRPr="007A4F73">
        <w:t xml:space="preserve">John looked around his apartment, thinking of the current situation and trying to formulate some kind of plan.  For the first time, he was totally unsure what to do next.  He noticed Trevor was in the kitchen, drinking a full glass of water.  John looked around at the pitchers and bowls strewn about the kitchen counters.  They were mostly empty.  “So it looks like we’re almost out of water.  I thought for sure we had enough for at least a week.”  John said, disappointed.  “How have you been rationing it?”  Trevor asked.  John thought for a second and then looked down, rubbing his forehead.  “Rationing.”  John said, and after a long pause he looked at Trevor.  “Yeah, that would have been smart.  Instead we’ve just been drinking however much we want, whenever we want.  And now we’re out.”  John said, surprised to see a grin appear on Trevor’s face.  “That cocky fucker!”  John thought to himself.  “He’s standing there drinking the last of my water and basically laughing at me!”  John continued the thought silently to himself.  “We could try going back to the motor home.  Get some more water out of the tank.”  Jim said, with thick hesitation in his voice.  John imagined the motor home, likely trashed by looters, if it was even still there.  “I have six gallons of water in my garage.”  Trevor said, loud enough for everyone in the room to hear.  “Oh thank God!”  John thought silently, feeling guilty that he was ready to kick Trevor’s ass just a few seconds ago.  “So what’s the plan then?”  John asked looking at Trevor.  “Are you planning to stay over here?  Should we combine our resources?”  John asked Trevor with a very serious tone.  “If everyone here is okay with that, I think we would be stronger together.  I have enough water to last us a week.”  Trevor looked directly at John. “IF, we RATION it.”  Trevor said slowly, emphasizing the word ration.  “I also have food.  </w:t>
      </w:r>
      <w:r w:rsidRPr="007A4F73">
        <w:lastRenderedPageBreak/>
        <w:t xml:space="preserve">Enough for several weeks.  Every consumable item absolutely must be rationed at this point if we have any hope of surviving this,” Trevor paused, “whatever this is.”  Trevor looked around the room and saw a glimmer of hope in everyone’s eyes.  “John, I already have a pretty good idea of the small arsenal you must have in this apartment.  Obviously I can help to defend this place against, whatever, might try to threaten our safety.”  Trevor said with an authority John had never before heard from him.  John, concerned that he might be at risk of losing his alpha position within the group, looked at Trevor’s bandaged shoulder.  “Um, buddy?  You haven’t forgotten that your shoulder is wrapped up tight have you?  You have a solid bullet hole straight through your RIGHT shoulder.”  John said, attempting to knock Trevor down a few notches and regain control.  “I’m left handed.”  Trevor said, coldly.  “That’s fucking convenient.”  John thought to himself.  John looked down at Trevor’s AR-15 lying on the ground by the kitchen and noticed the lower receiver was configured to eject the brass out of the left side of the rifle.  Trevor was telling the truth, and most likely could still shoot an AR-15 with a high degree of accuracy, even with a bandaged-up right shoulder.  “I’m sorry man.”  John said, apologizing to Trevor.  “All you’ve done is try to help us and I’m being a total asshole.”  Trevor smiled.  “No worries man.  We’re all stressed out.  Tired, hungry, thirsty, smelly.  It’s totally understandable.  So do we have a deal?”  Trevor asked, already knowing John’s answer.  “Definitely.  Let’s walk over to your apartment and bring back the water now.  It’s already starting to get dark and I do NOT want to be outside at night in the pitch blackness.”  John looked at his mother.  “Mom, you have your AR.  Protect the family and this place while dad and I go with Trevor.  We should be back within ten minutes.”  Acting as if she was ex-military, Liz swung the AR-15 around and assumed an aggressive stance with the black rifle.  John looked at his wife, and could tell what </w:t>
      </w:r>
      <w:r w:rsidRPr="007A4F73">
        <w:lastRenderedPageBreak/>
        <w:t xml:space="preserve">she was thinking.  Sanda was confused, and a little hurt, that John placed his mother in charge to guard the family.  Hell, Sanda had just yesterday taught Liz how to even hold an AR-15, and she still had never fired one.  John gave his wife a quick wink, instantly relieving her concerns that John was losing it.  Sanda and John had been together for nearly thirty years, and she knew John better than he knew himself.  She realized that John put his mother in charge to boost her spirits and her confidence, two things everyone desperately needed in these times just to stay alive.  Sanda knew, this was what made John a good leader.  His ability to assess the situation along with his knack for knowing the strengths and weaknesses of the people around him.  </w:t>
      </w:r>
    </w:p>
    <w:p w:rsidR="007A4F73" w:rsidRPr="007A4F73" w:rsidRDefault="007A4F73" w:rsidP="007A4F73">
      <w:pPr>
        <w:pStyle w:val="BodyText"/>
      </w:pPr>
      <w:r w:rsidRPr="007A4F73">
        <w:t xml:space="preserve">“You guys ready?”  John asked, looking at Trevor and his father.  They both nodded, and all three men walked toward the front door.  Jim, as usual, was holding the shotgun in his right hand, pointing the barrel almost straight down.  Trevor had his left-handed AR-15 slung across his back, freeing both hands.  John had his little Sig 556 rifle-caliber pistol slung over his shoulder, angled slightly downwards, hanging freely across his waist from its sling.  Just as Trevor grabbed the brass knob of the front door the entire apartment came to life, every light turning on simultaneously.  When the power had first gone out, John had gone around to every room, flipping each light switch on to determine if the entire apartment was out.  Everyone winced at the bright light while cheering at the same time.  After three days of living in a dimly-lit apartment, the lights brought stabbing pains to everyone’s tired eyes.  The AC unit outside the master bedroom window turned on with a loud click and Charlie sprang into action with ear-piercing barks.  John could hear the water tank from the bathroom toilet gurgling and spitting.  “I think the water’s back on!”  John shouted, walking quickly to the kitchen sink.  He turned on the faucet and could hear the rush of compressed air mixed with water getting louder from deep </w:t>
      </w:r>
      <w:r w:rsidRPr="007A4F73">
        <w:lastRenderedPageBreak/>
        <w:t xml:space="preserve">within the pipe.  After a few seconds the faucet spat a rusty jet of liquid, followed by more hissing of dry air.  Eventually, a flow of clear water gushed from the faucet.  Everyone in the room was cheering and clapping.  “It’s over.”  John thought.  “Three days of living hell.   Thank God it was only three days!!”  John wasn’t clapping or cheering.  He just leaned back against the wall and watched the infinite stream of water flow from the kitchen faucet.  In a single instant, the apartment went dark.  Everyone looked up at the dark </w:t>
      </w:r>
      <w:proofErr w:type="spellStart"/>
      <w:r w:rsidRPr="007A4F73">
        <w:t>celling</w:t>
      </w:r>
      <w:proofErr w:type="spellEnd"/>
      <w:r w:rsidRPr="007A4F73">
        <w:t xml:space="preserve"> which only a second ago was blinding.  The cheering and clapping quickly faded as the kitchen faucet started to cough and choke.  “No-no-no-no-fuck-no-fuck!” John said fumbling to grab a bowl, or anything that he could put under the sink to catch the last bit of flowing water.  It was too late.  John held a metallic bowl under the faucet, hearing only the ping of a drop of water falling into the empty, dry bowl.  He could kick himself in the ass for just standing there like an idiot, staring at gallons of water just pouring down the drain.  “This is a great sign.”  Jim said.  John looked over at his father and scowled.  “Are you fucking crazy??” John thought to himself.  Jim continued his speech. “The power AND water just came back on.  Only for a few minutes, yes, but at least we know that they are working on the problem and will probably have everything back to normal soon.”  John could not share in his father’s optimism.  He could see only a wasted opportunity, and more daylight lost.  They were still out of water and still needed to retrieve the six gallons from Trevor’s apartment.  It was almost dark outside.  “We need to go, NOW!”  John yelled, releasing some of his frustration.  It wasn’t enough.  “Let’s go!”  Trevor answered.  Jim pumped the action on the shogun with a loud ‘click-clack’, ejecting the cartridge that was already loaded into the chamber.  The buckshot shell bounced off the wall and tumbled on the ground, the brass making a noise which sent Charlie into yet another bark-fest.  “What the fuck dad?”  John said, </w:t>
      </w:r>
      <w:r w:rsidRPr="007A4F73">
        <w:lastRenderedPageBreak/>
        <w:t xml:space="preserve">looking hopelessly at his father.  “Sorry, I got caught up in the moment and forgot it was already loaded.”  Jim said, shrugging his shoulders.  Trevor opened the apartment door with his left hand and </w:t>
      </w:r>
      <w:proofErr w:type="spellStart"/>
      <w:r w:rsidRPr="007A4F73">
        <w:t>the</w:t>
      </w:r>
      <w:proofErr w:type="spellEnd"/>
      <w:r w:rsidRPr="007A4F73">
        <w:t xml:space="preserve"> walked out, followed by John while Jim brought up the rear, closing the door behind him.  As the three men walked cautiously across the street in near pitch darkness they noticed three dark objects in the northern sky.  The men stopped, looking at the objects which were growing larger by the second.  Just as John realized he was looking at three military fighter jets, the dark-grey planes raced over his head, silently.  “I think those were F-35 Lightning fighters!”  John said as his voice was drowned out by the sudden scream of the jet’s engines.  The sound finally arriving as the jets turned into three small dots against the southern horizon.  “Did you see?  They were loaded down with missiles underneath their wings!”  John said excitedly.  “Come on, let’s keep going guys, it’s getting darker out here.”  Trevor said, calmly reminding John and his father of the mission at hand.  John’s mind wandered as they walked in the dark.  He thought of the power suddenly coming back on, and then off again.  The three armed fighter jets heading south, possibly to Miami, but who knows.  John figured he could make sense of what was going on if he just thought hard enough.  Nothing made sense.   What sounded like the rustling of an animal, or maybe even a person, down the street snapped John back.  He squeezed the quad-rail of his Sig with his left hand.  All three guns were equipped with a bright flashlight.  They could have easily lit up the entire street to see exactly what was causing the rustling, but at the expense of giving away their position.  They chose to move forward, in near complete darkness with only the faint light of the rising moon reflecting off of the pavement under their feet.  Once inside Trevor’s apartment it was pitch black.  “Lights on.”  John announced.  John went first, lifting the paddle switch of the flashlight which was mounted to the quad-rail of his </w:t>
      </w:r>
      <w:r w:rsidRPr="007A4F73">
        <w:lastRenderedPageBreak/>
        <w:t xml:space="preserve">Sig until it clicked on.  The apartment lit up, and John took his first look around the cheaply-furnished apartment.  Trevor clicked on his weapon-mounted flashlight.  “That’s good enough.”  John said, shaking his head at his father who was about to activate the one mounted to his shotgun.  Two of the high-powered LED flashlights were more than adequate to light up the entire apartment.  It was a one-bedroom, with the exact </w:t>
      </w:r>
      <w:proofErr w:type="spellStart"/>
      <w:r w:rsidRPr="007A4F73">
        <w:t>floorplan</w:t>
      </w:r>
      <w:proofErr w:type="spellEnd"/>
      <w:r w:rsidRPr="007A4F73">
        <w:t xml:space="preserve"> of the one John’s grandmother was renting.  “The water is in the garage, right over there.”  Trevor looked at John and then shifted his gaze towards the door leading to the garage.  John already knew the layout of the apartment, and headed towards the garage.  “Come on dad.”  John said, his father walking right behind him.  John opened the garage door and swept the beam of his bright flashlight across the empty garage, searching for the jugs of water.  He heard a loud smack behind him.  John turned quickly to see his father fall to the ground.  Trevor was holding his AR-15 with one hand, the butt of the rifle above John’s head.  John saw the </w:t>
      </w:r>
      <w:proofErr w:type="spellStart"/>
      <w:r w:rsidRPr="007A4F73">
        <w:t>buttstock</w:t>
      </w:r>
      <w:proofErr w:type="spellEnd"/>
      <w:r w:rsidRPr="007A4F73">
        <w:t xml:space="preserve"> quickly approach, taking over his entire field of vision.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5" w:name="_Toc438984383"/>
      <w:r w:rsidRPr="007A4F73">
        <w:lastRenderedPageBreak/>
        <w:t>The Restaurant</w:t>
      </w:r>
      <w:bookmarkEnd w:id="25"/>
    </w:p>
    <w:p w:rsidR="007A4F73" w:rsidRPr="007A4F73" w:rsidRDefault="007A4F73" w:rsidP="007A4F73">
      <w:pPr>
        <w:pStyle w:val="BodyText"/>
      </w:pPr>
      <w:r w:rsidRPr="007A4F73">
        <w:tab/>
      </w:r>
    </w:p>
    <w:p w:rsidR="007A4F73" w:rsidRPr="007A4F73" w:rsidRDefault="007A4F73" w:rsidP="007A4F73">
      <w:pPr>
        <w:pStyle w:val="BodyText"/>
      </w:pPr>
      <w:r w:rsidRPr="007A4F73">
        <w:t xml:space="preserve">It was the last day of June 2013.  After several years of anticipation, John’s limousine finally pulled up to the tall and skinny dark-grey building on Halstead.  The parking valet opened the limousine door and presented his hand to assist Sanda.  John and Sanda stepped out onto the sidewalk and gazed upon the two large, black, unmarked doors to </w:t>
      </w:r>
      <w:proofErr w:type="spellStart"/>
      <w:r w:rsidRPr="007A4F73">
        <w:t>Alinea’s</w:t>
      </w:r>
      <w:proofErr w:type="spellEnd"/>
      <w:r w:rsidRPr="007A4F73">
        <w:t xml:space="preserve"> entrance.  A well-dressed man opened one of the doors, and silently gestured for John and his wife to enter.  Behind the door it was dark, very dark.  Coming from the sun-drenched Chicago street, it took a few seconds for their eyes to adjust to the very dimly lit red hue, subtlety illuminating an array of liquid-filled glass vases which were hanging at varying heights from the hallway ceiling.  John looked down, surprised that he was walking on grass.  John and his wife navigated down the narrow hallway, unsure how far it led or to where.  Permeating the air around them was the smell of fresh-cut grass.  The restaurant was famous for changing its menu, as well as its environment to reflect the current season.    After carefully reaching the end of the hallway, a sliding door automatically opened to John’s left.  As his eyes adjusted back to the normal lighting, he could see a beautifully decorated area.  John and Sanda were immediately greeted, by name, and were escorted up a flight of stairs.  They were seated at a quiet table within an intimate dining area.  Shortly after being seated, one of several waiters who would serve John and Sanda throughout the evening introduced himself and explained the two wine pairing options available.  The standard wine pairing was $150 per person, and the reserve pairing was $250 per person.  John and Sanda opted for the standard pairing, and within seconds were offered the first wine tasting of the evening.  It was a Pierre </w:t>
      </w:r>
      <w:proofErr w:type="spellStart"/>
      <w:r w:rsidRPr="007A4F73">
        <w:t>Moncuit</w:t>
      </w:r>
      <w:proofErr w:type="spellEnd"/>
      <w:r w:rsidRPr="007A4F73">
        <w:t xml:space="preserve"> ‘Blanc des </w:t>
      </w:r>
      <w:proofErr w:type="spellStart"/>
      <w:r w:rsidRPr="007A4F73">
        <w:t>Blancs</w:t>
      </w:r>
      <w:proofErr w:type="spellEnd"/>
      <w:r w:rsidRPr="007A4F73">
        <w:t xml:space="preserve">’ Grand Cru Brut NV Champagne, </w:t>
      </w:r>
      <w:r w:rsidRPr="007A4F73">
        <w:lastRenderedPageBreak/>
        <w:t xml:space="preserve">paired with the first of the thirteen-course meal.   The first course was </w:t>
      </w:r>
      <w:proofErr w:type="spellStart"/>
      <w:r w:rsidRPr="007A4F73">
        <w:t>Osetra</w:t>
      </w:r>
      <w:proofErr w:type="spellEnd"/>
      <w:r w:rsidRPr="007A4F73">
        <w:t xml:space="preserve"> caviar with egg custard presented on a small spoon.  “It’s meant to be enjoyed in one bite.”  The waiter said while presenting the course.   The caviar was subtle, and not overly salty.  It was cool and created an interesting sensation when mixed with the creamy, slightly warm custard.   After the first course, John was impressed, and immediately knew why </w:t>
      </w:r>
      <w:proofErr w:type="spellStart"/>
      <w:r w:rsidRPr="007A4F73">
        <w:t>Alinea</w:t>
      </w:r>
      <w:proofErr w:type="spellEnd"/>
      <w:r w:rsidRPr="007A4F73">
        <w:t xml:space="preserve"> was the only Three-Michelin star restaurant in Chicago.  The restaurant was also recently ranked the seventh best in the world.  It wasn’t just a restaurant.  It was theater.  It was true art, involving all of the five senses, carefully designed to entertain, delight, and overwhelm.   After the first course, the table was quickly cleared and two waiters appeared, each carrying a covered bowl which was bellowing from all sides with vapor.  Each bowl was placed, simultaneously, on the table before John and Sanda.  In concert, the waiters removed the lids from each bowl, revealing a giant sea scallop, its shell closed and resting within a smaller bowl which was nestled in a bed of seaweed.  Below the seaweed was a layer of dry ice, bellowing vapor and emanating an aroma of fresh ginger.  The sound of rapidly boiling dry ice gurgled beneath the scallop shell.  John and Sanda were instructed to open the chilled shell with their hands, revealing a scallop </w:t>
      </w:r>
      <w:proofErr w:type="spellStart"/>
      <w:r w:rsidRPr="007A4F73">
        <w:t>ceviche</w:t>
      </w:r>
      <w:proofErr w:type="spellEnd"/>
      <w:r w:rsidRPr="007A4F73">
        <w:t xml:space="preserve"> in a delicate creamy sauce.  John was amazed, and looked back up at one the waiters.  The waiter smiled back at John and then said, “Wake up asshole!”  “What?”  John asked, very confused.  </w:t>
      </w:r>
    </w:p>
    <w:p w:rsidR="007A4F73" w:rsidRPr="007A4F73" w:rsidRDefault="007A4F73" w:rsidP="007A4F73">
      <w:pPr>
        <w:pStyle w:val="BodyText"/>
      </w:pPr>
      <w:r w:rsidRPr="007A4F73">
        <w:t> </w:t>
      </w:r>
    </w:p>
    <w:p w:rsidR="00215D97" w:rsidRDefault="00215D97">
      <w:pPr>
        <w:tabs>
          <w:tab w:val="clear" w:pos="360"/>
          <w:tab w:val="clear" w:pos="9360"/>
        </w:tabs>
      </w:pPr>
      <w:r>
        <w:br w:type="page"/>
      </w:r>
    </w:p>
    <w:p w:rsidR="007A4F73" w:rsidRPr="007A4F73" w:rsidRDefault="007A4F73" w:rsidP="00B00D14">
      <w:pPr>
        <w:pStyle w:val="BodyText"/>
        <w:jc w:val="center"/>
        <w:outlineLvl w:val="2"/>
      </w:pPr>
      <w:bookmarkStart w:id="26" w:name="_Toc438984384"/>
      <w:r w:rsidRPr="007A4F73">
        <w:lastRenderedPageBreak/>
        <w:t>The Hostage</w:t>
      </w:r>
      <w:bookmarkEnd w:id="26"/>
    </w:p>
    <w:p w:rsidR="007A4F73" w:rsidRPr="007A4F73" w:rsidRDefault="007A4F73" w:rsidP="007A4F73">
      <w:pPr>
        <w:pStyle w:val="BodyText"/>
      </w:pPr>
    </w:p>
    <w:p w:rsidR="007A4F73" w:rsidRPr="007A4F73" w:rsidRDefault="007A4F73" w:rsidP="007A4F73">
      <w:pPr>
        <w:pStyle w:val="BodyText"/>
      </w:pPr>
      <w:r w:rsidRPr="007A4F73">
        <w:t xml:space="preserve">“John!  Asshole!  Wake the fuck up!”  The waiter vanished into a bright light.  Behind the light John could see only the silhouette of a man.  Next to the bright light, John noticed the barrel of an AR-15, pointed directly at his face.  “Finally, the asshole awakes!”  The man laughed.  “Trevor?”  John asked, his voice dry and scratchy.  “Who the fuck else would it be dumbass!”  Trevor said.  John realized he couldn’t move his hands or his legs.  He was seated, tied to a chair in the middle of the garage.  “Where’s my dad?”  John demanded.  “Shut up asshole!”  Trevor shouted.  “If you thought for a second that I would join your ridiculous group.”  Trevor laughed hysterically.  “What a joke.  They can’t even defend themselves!  You idiots don’t even know how to ration your water.”  John turned his head as far as he could, looking around the garage trying to locate his father.  “John, you don’t even realize it yet but you guys, your whole family, you’re all already dead.  You’re not survivors.  I’m actually amazed you lasted three days.”  “If you’re going to kill me then just kill me.  Either that or shut the fuck up because you’re boring the shit out of me with your bullshit.”  Trevor smacked John across the face with the butt of his AR-15.  “Not to mention you fucking SHOT ME!” Trevor shouted and then busted into a psychotic laugh.  “The only thing you have, that I need, is the ammunition and firearms in your apartment.  In a few minutes your wife will come looking for you and your father.”  “She doesn’t even know what apartment we’re in.”  John said angrily.  “I know!  That’s why it’s so great!”  Trevor laughed some more.  “I’ll see her coming a block away.  I’m sure she’ll have the flashlight on her AR turned on, pointing it at every apartment on the street.”  “I’ll fucking kill you!” John screamed, pulling up on his arm restraints with enough force that the rope cut into his </w:t>
      </w:r>
      <w:r w:rsidRPr="007A4F73">
        <w:lastRenderedPageBreak/>
        <w:t>skin.  “</w:t>
      </w:r>
      <w:proofErr w:type="spellStart"/>
      <w:r w:rsidRPr="007A4F73">
        <w:t>Shhhhhhhh</w:t>
      </w:r>
      <w:proofErr w:type="spellEnd"/>
      <w:r w:rsidRPr="007A4F73">
        <w:t xml:space="preserve">.”  Trevor said quietly.  “We can’t have any of that shouting now can we.  We need you to stay nice and quiet while your wife tries to figure out where you’ve gone.”  Trevor said, ripping off a piece of duct tape and placing it over John’s mouth.  </w:t>
      </w:r>
    </w:p>
    <w:p w:rsidR="007A4F73" w:rsidRPr="007A4F73" w:rsidRDefault="007A4F73" w:rsidP="007A4F73">
      <w:pPr>
        <w:pStyle w:val="BodyText"/>
      </w:pPr>
      <w:r w:rsidRPr="007A4F73">
        <w:t xml:space="preserve">“They should have been back ten minutes ago.  What the hell is taking so long?”  Sanda said, starting to pace across the living room floor.  “Six gallons is a lot of water to carry.”  Granny said.  “I’m sure they’ll be </w:t>
      </w:r>
      <w:proofErr w:type="spellStart"/>
      <w:r w:rsidRPr="007A4F73">
        <w:t>comin</w:t>
      </w:r>
      <w:proofErr w:type="spellEnd"/>
      <w:r w:rsidRPr="007A4F73">
        <w:t xml:space="preserve">’ through that door any second now.”  “Something’s wrong.  I can tell when something is wrong.”  Sanda said in a pissed-off, worried tone.  “I don’t trust Trevor.  Just something about him.”  Liz said.  Like John, Liz had the same talent for reading people.  “I can’t just stand around here anymore waiting.  I’ve got to go find my husband.”  Sanda said, fed up and ready to take action.  “I’m coming with you, he’s my son!”  Liz demanded.  “We can’t just leave Granny and my mom here alone by themselves.”  Sanda argued.  “It’s okay mamma, you go get John and his father.  We’ll be fine here.”  Dorina said.  “Fuck-ass-balls!!”  Sanda shouted.  Everyone was briefly taken aback by the level of Sanda’s vulgarities.  Over the past few days they had grown numb to Sanda’s frequent use of profanity, but she had just stepped it up to a new level.  “Ok, fine!  Just a second!”  Sandra stormed into the guest bedroom and quickly retrieved the old bolt-action .22 rifle her mom had shot years ago.  “Hey, is that my dad’s old gun?”  Liz asked.  “Yes.”  Sanda answered, being short with Liz while collecting a handful of .22 long rifle caliber rounds.  “This is fucking ridiculous.”  Sanda said, removing the greasy following rod from the rifle’s magazine tube.  She dropped ten rounds into the tube, one at a time, tilting the rifle barrel upwards and slapping it to make sure each round slid all the way to the rear of the tube.  Sanda picked up the following rod from the floor and slid it back into the magazine tube, twisting it into the locked position.  She slapped the bolt handle </w:t>
      </w:r>
      <w:r w:rsidRPr="007A4F73">
        <w:lastRenderedPageBreak/>
        <w:t xml:space="preserve">upwards twice to release the bolt, grabbed the bolt handle pulling it all the way back and then slammed the bolt forward, twisting the handle clockwise to lock it.  “Take this Mommy.”  Sanda handed the nearly antique, squirrel gun to her mom.  “You remember how this works right?”  Sanda asked strongly, looking into her mother’s eyes.  “I know, yes.”  Dorina answered.  “The safety is off and the gun is loaded.  Keep your finger OFF of the trigger until you’re ready to shoot.  Sit right here and point the gun right at the front door.  If anyone you do not recognize comes through that door pull the trigger.  Got it?”  Sanda asked, double checking her mother’s understanding.  “Just go, just go.  I’m okay mamma.”  Dorina insisted.  “Do you know where Trevor’s apartment is Sanda?”  Liz asked.  Sanda held back an angry scream.  “Fuck!  No, I have no fucking clue!”  Sanda shouted, not sure whether to scream or cry.  She was already doing both, but was unaware of it.  “Sanda, we need to think about what we’re doing here.  Let’s just think for a second what is going on.  We don’t even know that Trevor has kidnapped them.  For all we know something could have happened to all three of them on their way to Trevor’s apartment, or on their way back here.”  Liz said, contemplating.  “If that’s the case then there’s nothing we can do.  They’re already dead.”  Sanda said, starting to cry.  “Okay, forget about that possibility.  Why would Trevor kidnap John and Jim?”  Liz asked.  Sanda wiped her eyes and remembered meeting Trevor years ago at the gun range.  “Trevor works at a gun range.  John’s been buying guns from him for years.  I think he’s taken John and Jim hostage to get John’s guns.”  Sanda said, pulling herself together.  “Okay, but something doesn’t make sense.  Trevor’s not going to just knock on our door and say ‘hand over your guns or I’ll kill John’.  He knows we’re both armed with AR-15 rifles and handguns.”  Liz said, thinking.  “I don’t get it then.  What’s his game plan?”  Sanda asked looking hopelessly at Liz.  “If we’re all dead, then he can </w:t>
      </w:r>
      <w:r w:rsidRPr="007A4F73">
        <w:lastRenderedPageBreak/>
        <w:t xml:space="preserve">just walk over here and take whatever he wants.  I think that’s his plan.  He knows you’ll go looking for John at some point.  He’s counting on you going out there and knocking on doors, searching from apartment to apartment.  He’ll probably have his rifle positioned out the front window ready to take you out as soon as he sees you walking down the street.”  Everything Liz said made perfect sense to Sanda, and she was horrified.  “I think I remember John saying once that Trevor lived over there somewhere.”  Sanda said, pointing to the southeast corner of the complex. “I say we start over there then, and we walk behind the apartments, quietly.  Maybe we’ll hear them talking or see some lights inside or something, anything.  We have to stay far away from the road.  We’ll need to leave out thought the back.”  Sanda nodded in agreement and walked towards the back door.  They quietly walked outside, nearly walking directly into trees in the pitch darkness.  Sanda navigated through a corridor which led to the backside area of a string of apartments which were just one street over.  Most of the apartments on the street had screened-in patios and a sliding glass door for the rear entrance.  They passed two apartments, both were pitch black inside and the blinds were pulled over the rear entrance.  There were no sounds coming from either apartment.  Approaching the next apartment Sanda stopped abruptly and held her hand out in a ‘stop’ gesture to Liz who was just behind her.  She could see into the living room of the apartment through the sliding glass door.  Sanda crouched down and Liz did the same, following Sanda’s lead.  Sanda inched forward, walking across dead leaves, trying desperately to be silent.  She could see a man on the floor of the living room.  He was on his side, his hands behind his back.  The moonlight reflected off a strip of silver duct tape across his mouth.  “I see Jim.”  She whispered back to Liz.  Liz could feel her heart beating out of her chest, the adrenalin surging through her veins.  She could actually hear her rapid heartbeat </w:t>
      </w:r>
      <w:r w:rsidRPr="007A4F73">
        <w:lastRenderedPageBreak/>
        <w:t xml:space="preserve">thumping within her own ears.  Sanda slowly inched forward some more, and could eventually see directly through the living room and across the dining room to the front window of the apartment.  Behind the window was the dark outline of a man.  He had a rifle positioned against his left shoulder and was looking through the scope, scanning the streets in front of the apartment.  Sanda slowly inched backwards, towards Liz, staying out of view.  “Trevor is right there, pointing a rifle out of his front window.  His back is to us.”  Sanda whispered to Liz.  “We need to get as low as possible, crawling on our stomachs, slowly.  Once we get into position we’ll use the ground to stabilize our rifles.  The ground here slants down away from the apartment, so that will give us a good angle to aim at Trevor’s back. These AR rounds will go right through that sliding glass door, but the first shot might get deflected.  If we both shoot at the same time, at least one of the rounds is sure to land on target.”  Sanda listened to herself instructing Liz.  “I’m talking like John.”  She thought.  “I can do this.”  Sanda and Liz dropped to the ground and crawled through the sandy leaves and dirt, slowly, one inch at a time.  It took over a minute before they could see Trevor again.  They were further back from the apartment, looking up the embankment towards the rear of his apartment.  Liz was just to the left of Sanda.  They both placed their AR on the ground, angled upwards towards the apartment.  “Center the red dot right in the middle of his back.”  Sanda whispered.  “We’ll shoot on three, okay?”  “Okay.”  Liz whispered back.  “One” Sanda whispered.  “Two, wait a second.  Check your safety.”  Liz looked over and saw that her rifle was set to safe.  She exhaled slowly and flipped the switch to fire.  “Ready.”  Liz whispered, and took a deep breath, holding it.  “One, two, three.”  A bright flash shot out of both rifles accompanied by the deafening crack of two shots and the sound of breaking glass.  The breaking glass sounded strange, muffled though the ringing </w:t>
      </w:r>
      <w:r w:rsidRPr="007A4F73">
        <w:lastRenderedPageBreak/>
        <w:t xml:space="preserve">in their ears, as chunks and shards of glass bounced on the ground towards their face.  Trevor did not react to the gunshots, and Sanda’s heart started to race.  She then saw Trevor’s left arm slowly fall to his side and the rifle slid from under Trevor’s arm and fell to the ground.  “Turn your flashlight on and stand up, keep your rifle pointed at Trevor!”  Sanda shouted at Liz though the ringing.  Like two veteran soldiers, Sanda and Liz stepped through the broken sliding-glass door, their AR-15 rifles pressed firmly against their shoulders and pointed at Trevor’s back as they approached him.  They could see two red dots on the back of his green shirt.  “Grab his AR and throw it over here!”  Sanda shouted.  At this range she had shifted her aim up, pointed directly at the back of Trevor’s head.  Liz reached over, grabbed the AR and quickly tossed it behind her.   Liz immediately pointed her rifle again at Trevor’s back.  “I need to check his pulse, if he moves at all, shoot him again.”  Sanda said loudly.  Liz nodded.  Sanda walked toward Trevor and kneeled beside him, griping her AR only in her right hand while reaching over with her left hand to touch Trevor’s neck.  She could not feel a pulse.  “What the fuck am I doing?”  Sanda thought to herself.  “This is stupid!”  Sanda stood up, took one step back and aimed her AR at the back of Trevor’s head and pulled the trigger.   Trevor’s head practically exploded, painting the glass and walls around him in a light pink color.  Liz rushed over to untie Jim while Sanda searched the apartment for her husband.  Liz quickly ripped the duct tape off Jim’s mouth.  “Ouch God </w:t>
      </w:r>
      <w:proofErr w:type="spellStart"/>
      <w:r w:rsidRPr="007A4F73">
        <w:t>Dammit</w:t>
      </w:r>
      <w:proofErr w:type="spellEnd"/>
      <w:r w:rsidRPr="007A4F73">
        <w:t xml:space="preserve">!”  Jim yelled, parts of his 80s-style cop-mustache now bleeding.  “John!  Where are you!  John!!”  Sanda yelled throughout the apartment.  “I can’t hear shit with this fucking ringing in my fucking ears!!”  Sanda screamed.  She had searched every part of the apartment.  She headed towards the door leading to the garage and opened it violently.  </w:t>
      </w:r>
      <w:r w:rsidRPr="007A4F73">
        <w:lastRenderedPageBreak/>
        <w:t xml:space="preserve">John looked up, again seeing a bright light and the muzzle of an AR-15 pointed directly at his face.  This time the silhouette of the person behind the rifle was much shorter, and he smiled.  </w:t>
      </w:r>
    </w:p>
    <w:p w:rsidR="007A4F73" w:rsidRPr="007A4F73" w:rsidRDefault="007A4F73" w:rsidP="007A4F73">
      <w:pPr>
        <w:pStyle w:val="BodyText"/>
      </w:pPr>
      <w:r w:rsidRPr="007A4F73">
        <w:t xml:space="preserve">Back outside, Sanda, John, Liz, and Jim walked quietly in the dark back to their apartment.   "My mom has a twenty-two rifle aimed right at the front door."  Sanda whispered.  "So we probably would be smart to go back in through the rear entrance."  Everyone nodded in agreement.  The group avoided walking back down the street, choosing instead to sneak behind the apartments.  Looking into each one, seeing if they could detect any signs of movement, or light or anything.  They finally arrived at the back entrance.  Sanda slowly unlocked and opened the door, trying not to startle her mother.  She walked in and noticed Granny had fallen asleep on the couch.  "Mommy!"  Sanda whispered loudly, looking at her mom from behind.  She could see that her mom was slouched over, rifle in hand.  Dorina breathed in, with a light snore.  Sanda turned towards the others behind her and waved her hand several times in a downward motion.  "What?"  Liz said loudly, her ears still ringing.  Dorina jerked awake and pulled the trigger on the .22 rifle, punching a small hole through the drywall adjacent to the front door.  She immediately stood up, dropping the rifle on the floor.  </w:t>
      </w:r>
    </w:p>
    <w:p w:rsidR="007A4F73" w:rsidRPr="007A4F73" w:rsidRDefault="007A4F73" w:rsidP="007A4F73">
      <w:pPr>
        <w:pStyle w:val="BodyText"/>
      </w:pPr>
      <w:r w:rsidRPr="007A4F73">
        <w:t xml:space="preserve">“I’m sorry mamma, I fall asleep.”  Dorina said, turning towards the group.  Granny, startled by the rifle shot, was now sitting up, looking at John.  “What happened to your face?”  Granny said.  Before John could answer Sanda walked towards her mom.   “Are you okay mommy?”  Sanda said, looking her mother over closely to make sure she wasn’t injured by the .22 rifle accidentally going off.  “You guys didn’t hear the three gunshots just around the corner?”  Sanda asked, confused, looking at Granny and Dorina.  “I fall asleep, I’m sorry.”  Dorina repeated.  “Jim, what happened?  Your face is bleeding.”  Jim was rubbing the sore knot forming on the </w:t>
      </w:r>
      <w:r w:rsidRPr="007A4F73">
        <w:lastRenderedPageBreak/>
        <w:t xml:space="preserve">back of his head.  The right side of John’s face was red and starting to bruise.  John’s nose was still bleeding, and his right eye was swollen shut from the initial hit to the face which knocked him out.  “We’re fine.”  John said, coldly in a low voice.  “We had an incident with Trevor, but everything is okay now.  We’re all very tired and need to get some rest.  We will fill you in on the details tomorrow.”  John looked around the dimly lit apartment for Charlie, and eventually found him under the bed, shaking.  Next to Charlie was the little pug, sound asleep and snoring.  “John, you and your father go and get some sleep.”  Sanda said, looking towards the master bedroom.  “I’ll stay up tonight and keep watch, I can’t sleep anyway.”  Sanda added.  “I’ll also stay up and help guard.” Liz said quickly.  John immediately walked into the bedroom, laid his Sig onto the floor, rolled onto the bed on his side and quickly fell asleep.  Jim also walked into the bedroom, leaned the shotgun against the corner of the nightstand, climbed into bed and passed out.  Sanda walked towards the master bedroom to close the door.  “They didn’t even remove their shoes.”  She said, shaking her head.  “Ok, I go to bed now, goodnight.”  Dorina said.  “Me too.”  Granny quickly added.  Dorina and Granny both walked into the guest bedroom and closed the door.  Sanda looked at Liz.  “I can’t believe we actually did that.  It feels like a dream.  I don’t think I’ve fully processed what had just happened.”  Sanda said, scratching her head.  “Well,” Liz started, “the important thing is that John and Jim are alive.”  Sanda looked down and nodded.  She took a seat on the couch and though about what it would have been like if she had lost John.  Sanda’s closed her eyes and a recent memory started to play in her mind. </w:t>
      </w:r>
    </w:p>
    <w:p w:rsidR="007A4F73" w:rsidRPr="007A4F73" w:rsidRDefault="007A4F73" w:rsidP="007A4F73">
      <w:pPr>
        <w:pStyle w:val="BodyText"/>
      </w:pPr>
      <w:r w:rsidRPr="007A4F73">
        <w:t>“What’s that smell??”  John asked.  “I’m boiling chestnuts.”  Sanda answered.  “Uh, why?”  John asked.  “Christmas is coming up and I’m thinking of something like a chestnut puree as a dessert.”  Sanda explained, her voice filled with excitement.  “</w:t>
      </w:r>
      <w:proofErr w:type="spellStart"/>
      <w:r w:rsidRPr="007A4F73">
        <w:t>Kinda</w:t>
      </w:r>
      <w:proofErr w:type="spellEnd"/>
      <w:r w:rsidRPr="007A4F73">
        <w:t xml:space="preserve"> like we had at </w:t>
      </w:r>
      <w:proofErr w:type="spellStart"/>
      <w:r w:rsidRPr="007A4F73">
        <w:t>Tru</w:t>
      </w:r>
      <w:proofErr w:type="spellEnd"/>
      <w:r w:rsidRPr="007A4F73">
        <w:t xml:space="preserve"> in </w:t>
      </w:r>
      <w:r w:rsidRPr="007A4F73">
        <w:lastRenderedPageBreak/>
        <w:t xml:space="preserve">Chicago?”  John asked.  “I’m thinking something like that.  I don’t have it all worked out yet.  I’m just trying this out.”  Sanda said defensively.  Sanda continued, “I grew up with chestnuts” John interrupted, singing, “roasting on an open fire.”  “Remember the ones we had in Italy?”  Sanda asked.  “Yeah I do.  They tasted like shit!”  John said passionately.  “That’s just because they weren’t doing it right.”  Sanda argued.  “Uh huh.”  John said sarcastically, looking over at the boiling pot of water on the stove.  “Well, I think you’re water might be boiling over.”  John warned.  The lid on the pot was starting to shake and was followed immediately by the hissing sounds of water falling onto the stove’s bright orange heating element.  “Shit!”  Sanda shouted, running into the kitchen to turn down the heat.  John sat back in his recliner, thumbing through channels on the television.  John dozed off in his char only to be woken by the sound of hot water being poured out of the pot into the kitchen sink.  “I’m going to need your help over here.”  Sanda said.  “I was just sleeping.”  John protested.  “And now you’re going to help me.”  Sanda demanded.  John lifted himself out of the recliner and walked into the kitchen.  “What do you want me to do?”  John asked, his tone clearly indicating he would much rather be back in his chair watching television or napping.  “Take one of these out of the pot, cut it in half with this knife and use this spoon to scoop out the contents into this bowl.”  Sanda explained, glancing over at a large pot full of hot, freshly boiled chestnuts.  John took a single chestnut out of the pot.  “They’re pretty hot.”  John stated, placing the chestnut on a cutting board.”  “That’s okay, just cut them in half and take the stuff out.”  Sanda said, cutting her own chestnut in half at the other side of the kitchen counter.  John cut the chestnut in half, grabbed the tiny spoon his wife had retrieved for the job, and began scooping out the chestnut meat into a bowl.   “Make sure you really get it all, scrape it all out all the way to the back.”  Sanda said, clarifying the exact </w:t>
      </w:r>
      <w:r w:rsidRPr="007A4F73">
        <w:lastRenderedPageBreak/>
        <w:t xml:space="preserve">procedure.  “This really smells bad.”  John said, shaking his head.  “No it doesn’t, it smells like Christmas and reminds me of my childhood.”  Sanda argued.  “Actually,” John said, scooping the contents out of the second half of the chestnut, “this smells just like Charlie’s shit.”  Sanda laughed.  “I’m pretty sure Charlie’s shit doesn’t smell like roasted chestnuts.  If it did we could probably make money on that.”  Sanda said, still laughing.  John smiled, finishing up his first chestnut and grabbing another from the pot.  “Their boiled, not roasted.”  John corrected his wife.  “Whatever!  I’ve smelled Charlie’s shit and it doesn’t smell like this.”  John and Sanda were both laughing now, even harder.  “I’m saying, this stinks, and it smells like Charlie’s shit.  It’s fucking nasty.”  John laughed, almost in tears.  John finished his third chestnut and went to grab another from the pot.  He looked down into the pot and noticed there were several dozen of them still left to be processed.  “This is going to take forever!  Fucking hell man, really??”  John said seriously, suddenly realizing how he would be spending the next couple of hours of his Saturday evening.  “No it won’t.  Look, you don’t even have to scoop them out with the spoon!”  John watched as Sanda took a boiled chestnut and squeezed it with her fingers, causing the mushy contents inside to extrude from its semi-hard shell and drop into the bowl below.  “Yep, just like Charlie’s shit.”  John joked.  “Will you stop that!?  Just keep cutting them in half and squeeze out the chestnut.”  John grabbed yet another chestnut from the seemingly endless pot of the warm, large-brown nuts.  Over and over John would cut them in half, squeeze out most of the smelly meat until it plopped into the bowl below and use the tiny spoon to scrape out the remaining contents.  “Okay, so I thought hell would be me trapped inside a Home Goods for all eternity.”  John hated shopping, hated malls, clothing stores, and pretty much any other type of store except one which sold firearms.  He had recently found himself following his wife around </w:t>
      </w:r>
      <w:r w:rsidRPr="007A4F73">
        <w:lastRenderedPageBreak/>
        <w:t>in a Home Goods.  John noticed, while inside the Home Goods, the space-time continuum seemed to be warped in such a way that time slowed to a crawl, almost coming to a complete stop.   John followed his wife from aisle to aisle, and watched as she picked up various objects which John didn’t recognize.  She would examine the object for a few seconds and return the item to the shelf.  This cycle repeated itself over and over for what seemed like an eternity.  John thought that, if hell is individualized for each person, his version of hell would be trapped inside a Home Goods</w:t>
      </w:r>
      <w:bookmarkStart w:id="27" w:name="_GoBack"/>
      <w:bookmarkEnd w:id="27"/>
      <w:r w:rsidRPr="007A4F73">
        <w:t xml:space="preserve"> for all eternity, unable to escape.  “I was totally wrong about my version of hell.”  John said to Sanda, squeezing the junk out of yet another chestnut.  “In hell, I will be trapped in a Home Goods, forced for all eternity to squeeze stinky chestnut goo into a bowl, over and over.”  Sanda bused out laughing.  </w:t>
      </w:r>
    </w:p>
    <w:p w:rsidR="007A4F73" w:rsidRPr="007A4F73" w:rsidRDefault="007A4F73" w:rsidP="007A4F73">
      <w:pPr>
        <w:pStyle w:val="BodyText"/>
      </w:pPr>
      <w:r w:rsidRPr="007A4F73">
        <w:t xml:space="preserve">“You okay Sanda, do you want to sleep a bit while I take over?”  Liz asked, noticing that Sanda’s eyes were closed but she wasn’t asleep.  Sanda nodded, and found herself losing consciousness.  </w:t>
      </w:r>
    </w:p>
    <w:p w:rsidR="007A4F73" w:rsidRPr="007A4F73" w:rsidRDefault="007A4F73" w:rsidP="007A4F73">
      <w:pPr>
        <w:pStyle w:val="BodyText"/>
      </w:pPr>
      <w:r w:rsidRPr="007A4F73">
        <w:t> </w:t>
      </w:r>
    </w:p>
    <w:p w:rsidR="00B00D14" w:rsidRDefault="00B00D14">
      <w:pPr>
        <w:tabs>
          <w:tab w:val="clear" w:pos="360"/>
          <w:tab w:val="clear" w:pos="9360"/>
        </w:tabs>
      </w:pPr>
      <w:r>
        <w:br w:type="page"/>
      </w:r>
    </w:p>
    <w:p w:rsidR="007A4F73" w:rsidRPr="007A4F73" w:rsidRDefault="007A4F73" w:rsidP="00B00D14">
      <w:pPr>
        <w:pStyle w:val="BodyText"/>
        <w:jc w:val="center"/>
        <w:outlineLvl w:val="2"/>
      </w:pPr>
      <w:bookmarkStart w:id="28" w:name="_Toc438984385"/>
      <w:r w:rsidRPr="007A4F73">
        <w:lastRenderedPageBreak/>
        <w:t>The Escape</w:t>
      </w:r>
      <w:bookmarkEnd w:id="28"/>
    </w:p>
    <w:p w:rsidR="007A4F73" w:rsidRPr="007A4F73" w:rsidRDefault="007A4F73" w:rsidP="007A4F73">
      <w:pPr>
        <w:pStyle w:val="BodyText"/>
      </w:pPr>
    </w:p>
    <w:p w:rsidR="007A4F73" w:rsidRPr="007A4F73" w:rsidRDefault="007A4F73" w:rsidP="007A4F73">
      <w:pPr>
        <w:pStyle w:val="BodyText"/>
      </w:pPr>
      <w:r w:rsidRPr="007A4F73">
        <w:t xml:space="preserve">Liz stayed awake the rest of the night, and was started slightly when the door opened to the master bedroom.  John walked out, his face various shades of black, blue, and red.  He looked around the room with his left eye and saw his wife’s eyes open slowly.  Based on Sanda’s expression, John knew he looked like shit.  He walked to the kitchen and searched through the water containers.  “We have a serious problem.”  John said, calmly.  “We are totally, completely out of water.  All we have left is the water in the dog bowls.”  Liz and Sanda had no response, unsure what to say.  John walked to one of the dog bowls and picked it up.  He could see a layer of hair and various unknown particles floating within the water.  John found a glass and poured the water from the dog bowl into his glass, filling it half way.  In three large gulps, John drank the dog water.  He left the bowl on the kitchen counter, knowing others would likely drink the rest when they got thirsty enough.  Jim stumbled out of the bedroom, rubbing his wrists where the duct tape had been.  “I’ve got a splitting headache and I’m dying of thirst.”  Jim said, using the phrase more as a cliché, not yet realizing how desperate their water situation really was.  “We may all be dying of thirst soon if we don’t find some more water.”  John said, looking at his dad.  “We need to try going back to the motorhome.  If we’re lucky it’s still there and we’ll have water.”  Jim said.  “I agree, and I also think we need to get the hell out of this apartment complex.  I’m thinking staying here was a bad idea.  I was so worried about threats from vandals and looters outside, I never imagined it would be our own neighbors and friends turning against us.”  John rubbed his swollen face gently, using his hands to form a mental image of his injuries.  Jim started looking through the water containers.  John got his father’s attention and then looked </w:t>
      </w:r>
      <w:r w:rsidRPr="007A4F73">
        <w:lastRenderedPageBreak/>
        <w:t xml:space="preserve">over at the dog bowl.  Without hesitation, Jim poured the remainder of the hair-filled water into a glass and chugged it.  “Definitely time to find some more water.”  Jim said, licking his lips.  “Let’s go.  Now.”  John ordered.  “Back in one second with my shotgun.”  Jim answered.  John followed his father into the bedroom to retrieve his Sig.  John took eight gallon-sized Ziploc bags from the laundry room and divided them into two cooler bags.  John and his father each took a bag.  John looked at his mother, and then over to Sanda.  No words were spoken.  Liz and Sanda knew they had to stay behind to protect the family.  John and his father walked out of the front door, and John locked the door behind him from the outside.  It was early morning and overcast with a slight cool breeze.  John and his father remained quiet while they rounded the corner and walked out of the complex towards the parking lot where the motorhome was parked.  John was silently praying it would still be there.  Behind the leaves of an evergreen in front of them John could see the motorhome off in the distance.  “Yes!  It’s still there!”  John said quietly, but very excited, to his father.  Jim kept walking, without responding.  The entire place was deserted.  Other than a handful of abandoned cars, there were no people, anywhere.  The main street ahead was also void of any activity.  No cars, no police, no people, nothing.  As they approached the motorhome John noticed the door had a large dent, right in the middle, as if someone had tried to kick it open.  “Fuck, they broke out the front windshield!”  Jim exclaimed.  Jim walked up to the door and fumbled with his keys to find the right one.  He unlocked the door but it was stuck.  “Let me try.”  John said.  Jim stepped back and John took his place, grabbing the door handle John braced himself and then pulled on the door with extreme force, and with a loud pop the door swung open.  John walked through the door and looked around.  There was broken glass all around the front of the motorhome.  John opened the refrigerator door.  “Totally empty.”  Jim </w:t>
      </w:r>
      <w:r w:rsidRPr="007A4F73">
        <w:lastRenderedPageBreak/>
        <w:t xml:space="preserve">said.  “I expected that.”  John answered.  “See if you can get it started so we can find out if there’s still any water left.”  John said.  Jim brushed off several pieces of broken glass from the driver’s seat and sat down.  He put the key into the ignition and twisted it clockwise.  The motorhome roared to life.  John walked over to the kitchen sink and briefly turned on the faucet.  Water flowed out and John quickly turned the faucet off.  “Looks like we have water.  Let’s start filling up these bags.”  John and his father filled up all eight bags to their capacity with fresh drinking water.  “I have an idea.”  John said, still thinking.  “What?”  Jim asked.  “You have jumper cables right?”  John asked.  “Of course.”  Jim answered.  “Okay, can you drive the RV over there and get as close as possible to the gate?”  “I don’t see why not.”  Jim answered, not asking any details of John’s plan.  Jim swung the motorhome around and drove it towards the entrance to the complex, stopping just inches from the closed gate.  “The motor that powers this gate is connected to a controller that runs off of twelve volts.  The gate wasn’t working a few weeks ago and I was looking at it since they had the enclosure off.  They never did come back to put the cover back on the enclosure, so I am hoping we can connect power to the controller from your battery.  You wouldn’t happen to have like a spool of wire would you?”  John asked, half laughing.  “No but I have an extension cord and a pair of scissors.”  Jim answered.  “That will work fine, I just need a small wire to connect to the jumper cables so that I can touch the twelve volts to the controller.”  John explained.  Jim fetched the short brown extension cord and a pair of scissors and handed each to John.  John cut the ends of each side of the cord, and started to separate the set of bundled wires from the plastic connecting them.  John cut off three inches of each wire, dropping the rest of the extension cord to the ground and holding both wires in one hand.  Jim retrieved his jumper cables and attached them to the motorhome’s battery.  “We’re </w:t>
      </w:r>
      <w:r w:rsidRPr="007A4F73">
        <w:lastRenderedPageBreak/>
        <w:t xml:space="preserve">live.”  Jim shouted at John, who was holding the other end of the cables.  John kneeled by the controller box, careful not to touch both ends of the jumper cables together.  He placed one of the small wires to the red jumper cable and the other wire to the black jumper cable.  John pushed the wire connected to the black jumper cable to the ground connection on the control panel.  He then quickly tapped the other wire to the 12 volt connection.  There was a loud spark and he heard the motor hum for a split second until he removed the wire.  Pressing harder on the ground connection, he pressed the 12 volt wire back onto the controller’s connector and held it.  The electric motor grumbled and the large steel gate started to swing open.  John smiled, watching as the gate slowly moved towards him, nearly full open.  John then removed the wires, locking the gate in the fully open position.   “Take the jumpers off.”  John shouted back at his dad who removed the cables from the battery.  “Let’s drive this beast in and park it right in front of our apartment.  We’re going to load this RV up with as much as we can.  Whatever food we have left in the apartment, some drinking glasses, toilet paper, and my entire stock of firearms and ammunition.  Then we’re going to drive the fuck </w:t>
      </w:r>
      <w:proofErr w:type="spellStart"/>
      <w:r w:rsidRPr="007A4F73">
        <w:t>outta</w:t>
      </w:r>
      <w:proofErr w:type="spellEnd"/>
      <w:r w:rsidRPr="007A4F73">
        <w:t xml:space="preserve"> here!”  Jim smiled while he shifted the motorhome into drive and slowly pulled forward into the apartment complex.  Hearing the large vehicle approaching, Sanda and Liz instantly went on alert.  Being taller, Liz ran over to the door and looked through the peep hole. She saw the motorhome creep in front of the house and come to a stop.  “Oh my God they’re here!!  Somehow they managed to drive the motorhome over here.  It’s missing the windshield!”  Liz said smiling and giggling.  John shifted the vehicle into park and followed his son out of the motorhome towards the apartment.  Liz opened the door, gleaming.  John could see Sanda peeking around Liz from behind.  “Did you get water?”  Liz asked.  “Yes, eight gallons!”  Jim answered.  “Oh my God!!”  Liz shouted, elated.  “We need to </w:t>
      </w:r>
      <w:r w:rsidRPr="007A4F73">
        <w:lastRenderedPageBreak/>
        <w:t xml:space="preserve">pack up all our shit and get out of here as quick as we can.  This thing is obviously drawing a lot of attention.  We need to move quickly.  Take only things that we absolutely need!”  John commanded loudly.  While Sanda, Liz, Dorina, and Granny collected water glasses and the remaining canned goods, John collected over a dozen hand guns and placed them in a bag.  “Take these to the RV please.”  He said, handing the bag to his father.  John quickly retrieved two AK 47 rifles, a Russian </w:t>
      </w:r>
      <w:proofErr w:type="spellStart"/>
      <w:r w:rsidRPr="007A4F73">
        <w:t>Mosin</w:t>
      </w:r>
      <w:proofErr w:type="spellEnd"/>
      <w:r w:rsidRPr="007A4F73">
        <w:t xml:space="preserve"> </w:t>
      </w:r>
      <w:proofErr w:type="spellStart"/>
      <w:r w:rsidRPr="007A4F73">
        <w:t>Nagant</w:t>
      </w:r>
      <w:proofErr w:type="spellEnd"/>
      <w:r w:rsidRPr="007A4F73">
        <w:t xml:space="preserve"> built in 1943, and an old bolt-action 12-gauge shotgun his father had once owned.  John placed all the weapons in the hallway, staging them for his father to collect and store in the motor home.  “Shit, I almost forgot about the </w:t>
      </w:r>
      <w:proofErr w:type="spellStart"/>
      <w:r w:rsidRPr="007A4F73">
        <w:t>Barret</w:t>
      </w:r>
      <w:proofErr w:type="spellEnd"/>
      <w:r w:rsidRPr="007A4F73">
        <w:t xml:space="preserve">!”  John thought.  He walked into the closet of the master bedroom and opened the large gun safe inside.  John pulled out the large, heavy case of the Barrett 50 BMG semiautomatic rifle and lugged the beast over to the pile of rifles staged in the hallway.  He placed the case on the floor and looked up to see his father approaching with a crazy expression, shaking his head while staring at the gigantic rifle case.  “Now the hard part, loading up all the ammo boxes.”  John thought.  “Hey dad.”  John said loudly as his father approached the rifle stack.  Jim looked up at his son.  “This is a stretch but you wouldn’t happen to have a hand cart on the RV would you?”  John asked.  “Nope.  I got one back at home but not on the motorhome.  I do remember seeing one in Trevor’s garage though.  What do you need that for?”  Jim asked.  “I need it to help move a lot of heavy boxes of ammunition.”  John explained.  “Nah,” Jim said shaking his head, “we can all help out and just carry those over.”  Jim said.  “I don’t think you understand dad.  I’m going to run over and get the dolly from shithole’s apartment.  Just keep loading up the RV.”  The sun was coming out as the clouds dispersed and John could feel the heat on the back of his neck as he jogged towards Trevor’s apartment.  His little Sig rifle-pistol, hanging from its sling, bouncing around </w:t>
      </w:r>
      <w:r w:rsidRPr="007A4F73">
        <w:lastRenderedPageBreak/>
        <w:t xml:space="preserve">his waist as he noticed the broken, red-stained glass of the shattered window to the right of Trevor’s front door.  As John got closer he could see the outline of a headless corpse slumped down just behind the lower part of the window.  John jogged around to the back of the apartment, and slowed down to step through the broken sliding glass door.  The apartment reeked of death and John could smell the metallic, rotting blood in the air.  He walked to the garage, where he had once been a prisoner, and clicked on his tactical flashlight, searching for the handcart.  John noticed a red, nearly brand new handcart in the far corner of the garage.  John picked up the handcart with one hand and quickly made his way out of the dark morgue.  Jim had already loaded the motorhome with all of the rifles and handguns when John returned with the handcart.  “I’ll load up the dolly with ammo boxes and roll it out to the RV.  You get inside the RV and I’ll hand them up to you.  Just slide them aside in the RV for now.”  Jim nodded in agreement.  It took ten trips to transport all of the boxes of ammunition. Jim was moving the heavy boxes around the motorhome, trying to evenly distribute the weight.  “What do you plan to do with THIS thing??”  Jim asked John while looking down at the massive case containing the fifty-caliber rifle.  “Actually,” John said with rising enthusiasm, “I just remembered that I bought a vehicle mount for that thing.”  “Of course you did.”  Jim responded sarcastically.  John looked up at the ceiling of the motorhome.  “Is that like a skylight that pops out?”  John asked, still looking up.  “Yep, it’s on hinges, you just swivel the lock to one side and press up on it.”  Jim explained.  “And it’s facing the right direction.  I think this will actually be perfect.”  John said, thinking out loud to himself.  “Care to fill me in?”  Jim asked, folding his arms.  “We’re about to head out into the unknown with this RV, so we need to basically turn this thing into a mobile armed unit.  I have a bunch of drills and screwdrivers and other tools which are all battery </w:t>
      </w:r>
      <w:r w:rsidRPr="007A4F73">
        <w:lastRenderedPageBreak/>
        <w:t xml:space="preserve">powered.  My plan is to mount the Barrett to the roof of your RV, beside and a bit forward of that skylight hatch.  We’ll also need to bolt a small step-latter down to the floor under the skylight to give easy access to the hatch.  Once that Barrett is mounted, anyone can shoot it.  The mounting system will take up the recoil.  Hell even Granny could shoot it."  John said with a chuckle.  John opened the case to the Barrett.  His father's eyes widened and his jaw dropped as he saw the impressive size of the massive fifty-caliber rifle.  John quickly assembled the rifle and laid it on the floor.  "I'm going to go get the vehicle mount for this thing and my power tools, be right back."  John said, rushing out of the motorhome towards his apartment.  Granny and Dorina were both carrying bags of unknown contents towards the motorhome as John jogged past them.  John dug around his closet, finally locating the vehicle mount he had purchased years ago and never taken out of its packaging.  Normally he would just YouTube the installation instructions.  Having to actually read a printed instruction manual was a skill he hadn't used in over a decade.  John unpackaged the mount and scanned through the installation instructions.   He retrieved his cordless drill, which also doubled as a screwdriver, and with his one free hand picked up a small step ladder.  John took everything to the motorhome and got to work.  John took the vehicle mount and his cordless drill and claimed onto the roof of the motorhome.  The job took over twice as long as John anticipated, but finally the mount was installed next to the skylight hatch.  "Dad, hand me that Barrett please."  John shouted down to his father.  Jim grunted as he picked up the thirty-pound unloaded rifle and handed it up through the skylight to John.  John grabbed the barrel of the Barrett and pulled it up.  He rested the rifle on the mount, made some slight adjustments, and affixed the gun to the mount.  The rifle could now be aimed up and down, left and right, with the vehicle mount fully supporting the weight of the gun.  When fired, the </w:t>
      </w:r>
      <w:r w:rsidRPr="007A4F73">
        <w:lastRenderedPageBreak/>
        <w:t xml:space="preserve">majority of the energy from the recoil would be absorbed through the mount into the roof of the motorhome.  It was by far the most powerful weapon John owned, and could now be operated by anyone in the family.  John climbed off the roof and went back into the motorhome to find the two ten-round magazines he had for the Barrett, along with a few boxes of 50 BMG ammunition.  He found a box and opened it, spilling ten huge rounds onto the floor.  John picked up each round and popped it into one of the magazines.  He then loaded the second magazine with ten rounds.  John placed the step latter just under the skylight and quickly screwed it directly into the floor of the motorhome.  He put the Barrett magazine into his pocket, and walked up the three steps of the ladder.  Standing on the top of the latter, the entire upper half of his body was above the motorhome.   John could lean just slightly to the right and fully operate the Barrett.   Checking that the rifle was on safe, John slapped the heavy magazine into the rifle.  He then pulled back the charging handle and chambered a round.  "Barrett is ready to go, chambered, safety on."  John shouted down to anyone listening below.  He climbed down the latter, located his trusty Sig and slung it over his shoulder.  "Okay, so dad you're going to drive this thing </w:t>
      </w:r>
      <w:proofErr w:type="spellStart"/>
      <w:r w:rsidRPr="007A4F73">
        <w:t>outta</w:t>
      </w:r>
      <w:proofErr w:type="spellEnd"/>
      <w:r w:rsidRPr="007A4F73">
        <w:t xml:space="preserve"> here.  You also have the shotgun and a forty-caliber </w:t>
      </w:r>
      <w:proofErr w:type="spellStart"/>
      <w:r w:rsidRPr="007A4F73">
        <w:t>Glock</w:t>
      </w:r>
      <w:proofErr w:type="spellEnd"/>
      <w:r w:rsidRPr="007A4F73">
        <w:t xml:space="preserve">."  John looked up and saw Liz, approaching the motorhome, carrying Charlie in one arm and the little brown puppy in the other.   Sanda, you have a full-size AR and a nine-millimeter </w:t>
      </w:r>
      <w:proofErr w:type="spellStart"/>
      <w:r w:rsidRPr="007A4F73">
        <w:t>Glock</w:t>
      </w:r>
      <w:proofErr w:type="spellEnd"/>
      <w:r w:rsidRPr="007A4F73">
        <w:t xml:space="preserve">.  Liz opened the door and stepped into the motorhome, placing the two dogs on the floor.  Charlie wagged his tail while he explored his new territory, sniffing each box of ammunition.  The little pug followed Charlie's lead.  "Mom, you have an AR-15 and a nine-millimeter </w:t>
      </w:r>
      <w:proofErr w:type="spellStart"/>
      <w:r w:rsidRPr="007A4F73">
        <w:t>Glock</w:t>
      </w:r>
      <w:proofErr w:type="spellEnd"/>
      <w:r w:rsidRPr="007A4F73">
        <w:t xml:space="preserve">."  "Correct."  Liz confirmed.  "Dorina, you get the bolt-action twenty-two, and I'll stay with my Sig five-five-six and a full-size forty-five ACP 1911."  John looked around, double checking that each person was properly </w:t>
      </w:r>
      <w:r w:rsidRPr="007A4F73">
        <w:lastRenderedPageBreak/>
        <w:t xml:space="preserve">armed and ready to go.  "Everyone ready?  We need to get out of here."  John asked.  Everyone nodded yes.  "Just go straight dad and you'll be able to circle around to get back to the gate."  John said, pointing down the road.  The motorhome lurched forward, moving slowly down the small street.  John noticed several dumpsters overflowing with human waste as they circled through the complex.  They passed a man sitting in his car which was parked in the driveway.  The driver's side window was partially cracked, painted dark red with dried blood from the inside, and a quarter-size hole near the center.  John wondered what happened to the rest of the residents in the complex.  They couldn't drive out.  Some possibly just walked away while others possibly died of thirst or starvation inside their homes.  The motorhome slowed as it approached the gate and drove through, heading towards the main road.  "What's the plan John?"  Jim asked, wondering where he was driving.  "Just turn right, up here.  We need to head for the country.  It's far too dangerous at this point staying in this city.  If we get low on gas we will have to find an abandoned truck and siphon out the fuel."  As the motorhome approached forty miles per hour the wind rushing through the broken front window made it nearly impossible to communicate.  "Just keep it around forty!"  John shouted over at his father.  John was in the passenger's seat, his Sig fully loaded with a round chambered.  John's thumb was resting on the switch, currently selected to safe.  The motorhome's engine revved as they climbed a small hill.  Reaching the top of the hill, they could see something blocking the road ahead.  "We got something coming up!  Everyone get ready!"  John shouted.  Sanda readied her AR and walked towards the front of the motorhome, kneeling between John and his father.  She rested the barrel of her rifle on the dashboard and turned on the optic.  "It's a line of cars blocking the road, with people standing in front of the cars!"  Jim shouted loud enough for everyone to hear.  John could see from a </w:t>
      </w:r>
      <w:r w:rsidRPr="007A4F73">
        <w:lastRenderedPageBreak/>
        <w:t xml:space="preserve">distance that the men were armed with AK-47 rifles and were wearing middle-eastern style clothing.  "Everyone, this is going to be a fight!  Get ready.  Granny, I'm going to need you to climb up that latter and get on that fifty!"  John said, not truly believing the words he had just spoke.  There were six men, forming a single line from left to right across the street.  "Stop the RV!"  John shouted, causing his father to slam on the breaks.  The men opened fire on the motorhome, the sound of plinking metal as the AK bullets pelted the vehicle head on.  "Everyone get down!  Get as low as you can!"  John shouted.  After a minute of solid machine-gun fire there was a pause.  John knew the men were reloading.  "Now!  Fire now!"  John yelled.  Sanda and Liz were squeezed next to each other, between John and his father.  The barrels of both of their AR-15 rifles were resting on the dash, angled down slightly at the men in the distance.  Jim and John were both slouched down in their seats.  Jim grabbed his shotgun and fired a shot towards the center of the men.  Sanda and Liz opened fire, quickly emptying their thirty-round magazines  while John took careful aim at the second man from the right.  He figured if he was off either to the left or the right then statistically he had a chance of hitting either of the men standing next to his target.  The men were changing their AK magazines when the third man from the left side fell to his needs and then dropped face down on the street.  Above their heads a thunderous boom rattled the entire motorhome.  The 50 BMG landed just in front of the second man on the left, creating a large crater in the street and causing the man to fall backwards.  Another boom and the fallen man was torn in half by the round, the left side of the street sprayed red.  "Everyone get back down now!!"  John screamed just in time for another round of fully automatic machine-gun fire from the men.  John's shot has not only missed his target, but it had also missed both of the men to the right and left of the target.  The little Sig was great for close combat but was not </w:t>
      </w:r>
      <w:r w:rsidRPr="007A4F73">
        <w:lastRenderedPageBreak/>
        <w:t xml:space="preserve">sighted in for long range.  John crawled on his belly toward the back of the motorhome and retrieved his M&amp;P 10, a semiautomatic long-range sniper rifle equipped with a scope.  John made his way back to the passenger seat, staying low.  Sanda and Liz had already popped new thirty-round magazines into their AR-15 rifles.  John lifted the .308 caliber rifle over the dashboard and zoned in on his original target.  He held his breath, aiming at the man's chest and pulled the trigger.  John could see a red spray shoot out of the man's back as he fell to the ground.  He was amazed the armed men in front of them were not using the line of cars behind them as cover.  They all just stood there, shooting, reloading, dying, shooting, reloading.  Liz and Sanda opened fire again.  The man on the far right and the man on the far left dropped.  Only one man was left standing, his AK pointed directly at the motorhome.  "Shit, everyone get back down!"  John shouted while he heard the sound of bullets fluttering past his ears.  As John was slouching down in his seat he felt a searing, burning pain in his upper left shoulder.  "John!"  Sanda cried out, looking up to see blood smeared down the back of John's seat as he struggled to get lower.  "I'm okay, just got hit in the shoulder.  Everyone reload and get ready, there's only one left!"  John commanded.   Jim centered his shotgun on the man firing the AK and opened fire.  One shot followed by the ratchet of the pump followed by another shot, over and over until all six rounds of buckshot were unloaded.  The shotgun pulverized the last man standing, now mostly resembling a mush of red meat lying in the center of the road.  "We did it!  They're all dead!"  Liz shouted.  Everyone paused to catch their breath, their arms and hands shaking from the adrenaline.   "John, baby, how's your shoulder?"  Sanda asked, crawling over to her husband.  His eyes were open, staring blankly off into the distance.  "John!  JOHN!"  Sanda screamed.  "One of the guys on the ground is still moving, reaching for his AK!"  Jim shouted.  Sanda </w:t>
      </w:r>
      <w:r w:rsidRPr="007A4F73">
        <w:lastRenderedPageBreak/>
        <w:t xml:space="preserve">kicked the door of the motorhome open and walked towards the men.  Shooting from the hip, she sprayed the men with ten rounds, causing the man reaching for the AK to pause.  Sanda got within ten feet of the men and shot each one twice, directly in the head.  She pushed the magazine release button on her rifle, the magazine falling to the ground with a hard clack.  Sanda pulled out another thirty-round magazine from her pocket, slapped it into the AR-15 and punched the bolt release button with her left hand, chambering a new round with a loud click.  She took a deep breath, looked off into the distance, and let out a terrifying scream of hurt and anger, so loud, it could be heard for miles.  </w:t>
      </w:r>
    </w:p>
    <w:p w:rsidR="007A4F73" w:rsidRPr="007A4F73" w:rsidRDefault="007A4F73" w:rsidP="007A4F73">
      <w:pPr>
        <w:pStyle w:val="BodyText"/>
      </w:pPr>
    </w:p>
    <w:p w:rsidR="007A4F73" w:rsidRPr="007A4F73" w:rsidRDefault="007A4F73" w:rsidP="00B00D14">
      <w:pPr>
        <w:pStyle w:val="BodyText"/>
        <w:jc w:val="center"/>
        <w:outlineLvl w:val="2"/>
      </w:pPr>
      <w:bookmarkStart w:id="29" w:name="_Toc438984386"/>
      <w:r w:rsidRPr="007A4F73">
        <w:t>The End</w:t>
      </w:r>
      <w:bookmarkEnd w:id="29"/>
    </w:p>
    <w:p w:rsidR="007A4F73" w:rsidRPr="007A4F73" w:rsidRDefault="007A4F73" w:rsidP="007A4F73">
      <w:pPr>
        <w:pStyle w:val="BodyText"/>
      </w:pPr>
    </w:p>
    <w:p w:rsidR="007A4F73" w:rsidRPr="007A4F73" w:rsidRDefault="007A4F73" w:rsidP="007A4F73">
      <w:pPr>
        <w:pStyle w:val="BodyText"/>
      </w:pPr>
    </w:p>
    <w:p w:rsidR="007A4F73" w:rsidRPr="007A4F73" w:rsidRDefault="007A4F73" w:rsidP="007A4F73">
      <w:pPr>
        <w:pStyle w:val="BodyText"/>
      </w:pPr>
    </w:p>
    <w:p w:rsidR="00CD2595" w:rsidRPr="00606210" w:rsidRDefault="00CD2595" w:rsidP="007A4F73">
      <w:pPr>
        <w:pStyle w:val="BodyText"/>
      </w:pPr>
    </w:p>
    <w:sectPr w:rsidR="00CD2595" w:rsidRPr="00606210" w:rsidSect="00606210">
      <w:headerReference w:type="default" r:id="rId8"/>
      <w:pgSz w:w="12240" w:h="15840" w:code="1"/>
      <w:pgMar w:top="1440" w:right="1440" w:bottom="1440" w:left="1440" w:header="144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2C53" w:rsidRDefault="00E42C53">
      <w:r>
        <w:separator/>
      </w:r>
    </w:p>
  </w:endnote>
  <w:endnote w:type="continuationSeparator" w:id="0">
    <w:p w:rsidR="00E42C53" w:rsidRDefault="00E42C5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2C53" w:rsidRDefault="00E42C53">
      <w:r>
        <w:separator/>
      </w:r>
    </w:p>
  </w:footnote>
  <w:footnote w:type="continuationSeparator" w:id="0">
    <w:p w:rsidR="00E42C53" w:rsidRDefault="00E42C5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C95" w:rsidRDefault="00D75C95" w:rsidP="00CD2595">
    <w:pPr>
      <w:pStyle w:val="Header"/>
      <w:jc w:val="right"/>
      <w:rPr>
        <w:rStyle w:val="PageNumber"/>
      </w:rPr>
    </w:pPr>
    <w:r>
      <w:t xml:space="preserve">Turner/ </w:t>
    </w:r>
    <w:sdt>
      <w:sdtPr>
        <w:id w:val="498842620"/>
      </w:sdtPr>
      <w:sdtContent>
        <w:proofErr w:type="spellStart"/>
        <w:r>
          <w:t>bAD</w:t>
        </w:r>
        <w:proofErr w:type="spellEnd"/>
        <w:r>
          <w:t xml:space="preserve"> </w:t>
        </w:r>
        <w:proofErr w:type="spellStart"/>
        <w:r>
          <w:t>pREPPERS</w:t>
        </w:r>
        <w:proofErr w:type="spellEnd"/>
      </w:sdtContent>
    </w:sdt>
    <w:r>
      <w:t xml:space="preserve"> / </w:t>
    </w:r>
    <w:r>
      <w:rPr>
        <w:rStyle w:val="PageNumber"/>
      </w:rPr>
      <w:fldChar w:fldCharType="begin"/>
    </w:r>
    <w:r>
      <w:rPr>
        <w:rStyle w:val="PageNumber"/>
      </w:rPr>
      <w:instrText xml:space="preserve"> PAGE </w:instrText>
    </w:r>
    <w:r>
      <w:rPr>
        <w:rStyle w:val="PageNumber"/>
      </w:rPr>
      <w:fldChar w:fldCharType="separate"/>
    </w:r>
    <w:r w:rsidR="00D02571">
      <w:rPr>
        <w:rStyle w:val="PageNumber"/>
        <w:noProof/>
      </w:rPr>
      <w:t>20</w:t>
    </w:r>
    <w:r>
      <w:rPr>
        <w:rStyle w:val="PageNumber"/>
      </w:rPr>
      <w:fldChar w:fldCharType="end"/>
    </w:r>
  </w:p>
  <w:p w:rsidR="00D75C95" w:rsidRDefault="00D75C95" w:rsidP="00CD2595">
    <w:pPr>
      <w:pStyle w:val="Header"/>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attachedTemplate r:id="rId1"/>
  <w:stylePaneFormatFilter w:val="3F01"/>
  <w:defaultTabStop w:val="720"/>
  <w:characterSpacingControl w:val="doNotCompress"/>
  <w:footnotePr>
    <w:footnote w:id="-1"/>
    <w:footnote w:id="0"/>
  </w:footnotePr>
  <w:endnotePr>
    <w:endnote w:id="-1"/>
    <w:endnote w:id="0"/>
  </w:endnotePr>
  <w:compat/>
  <w:rsids>
    <w:rsidRoot w:val="00020316"/>
    <w:rsid w:val="0000378C"/>
    <w:rsid w:val="00020316"/>
    <w:rsid w:val="00021E7E"/>
    <w:rsid w:val="00024071"/>
    <w:rsid w:val="00041057"/>
    <w:rsid w:val="00041FB3"/>
    <w:rsid w:val="000454B2"/>
    <w:rsid w:val="000472D0"/>
    <w:rsid w:val="00047DB0"/>
    <w:rsid w:val="00057599"/>
    <w:rsid w:val="00077E97"/>
    <w:rsid w:val="00087897"/>
    <w:rsid w:val="00095A7F"/>
    <w:rsid w:val="00096780"/>
    <w:rsid w:val="000A5A62"/>
    <w:rsid w:val="000B4410"/>
    <w:rsid w:val="000B4E2C"/>
    <w:rsid w:val="000B64FD"/>
    <w:rsid w:val="000C3B7D"/>
    <w:rsid w:val="000C53F7"/>
    <w:rsid w:val="000C560C"/>
    <w:rsid w:val="000D7BE6"/>
    <w:rsid w:val="000E67C8"/>
    <w:rsid w:val="000F5821"/>
    <w:rsid w:val="000F65D5"/>
    <w:rsid w:val="00110684"/>
    <w:rsid w:val="00111538"/>
    <w:rsid w:val="00114001"/>
    <w:rsid w:val="00117CCD"/>
    <w:rsid w:val="00125869"/>
    <w:rsid w:val="0012619D"/>
    <w:rsid w:val="00134692"/>
    <w:rsid w:val="0014131B"/>
    <w:rsid w:val="00143D81"/>
    <w:rsid w:val="00152321"/>
    <w:rsid w:val="0016084A"/>
    <w:rsid w:val="00171864"/>
    <w:rsid w:val="0017545B"/>
    <w:rsid w:val="0017639D"/>
    <w:rsid w:val="001779B7"/>
    <w:rsid w:val="00191E1F"/>
    <w:rsid w:val="001968E5"/>
    <w:rsid w:val="001B17D3"/>
    <w:rsid w:val="001B3178"/>
    <w:rsid w:val="001B527F"/>
    <w:rsid w:val="001C17F2"/>
    <w:rsid w:val="001C3EDD"/>
    <w:rsid w:val="001E1C11"/>
    <w:rsid w:val="001E4CB9"/>
    <w:rsid w:val="001F032E"/>
    <w:rsid w:val="001F5478"/>
    <w:rsid w:val="002058EA"/>
    <w:rsid w:val="00206099"/>
    <w:rsid w:val="00210BED"/>
    <w:rsid w:val="00215749"/>
    <w:rsid w:val="00215D97"/>
    <w:rsid w:val="00217C79"/>
    <w:rsid w:val="002206F1"/>
    <w:rsid w:val="00222AF7"/>
    <w:rsid w:val="002277C4"/>
    <w:rsid w:val="002357E8"/>
    <w:rsid w:val="00240B68"/>
    <w:rsid w:val="00242F8A"/>
    <w:rsid w:val="00243340"/>
    <w:rsid w:val="00244C76"/>
    <w:rsid w:val="00246D7A"/>
    <w:rsid w:val="00247DB4"/>
    <w:rsid w:val="00252812"/>
    <w:rsid w:val="00253D35"/>
    <w:rsid w:val="00257F3B"/>
    <w:rsid w:val="002603D2"/>
    <w:rsid w:val="00261396"/>
    <w:rsid w:val="00262275"/>
    <w:rsid w:val="002638B3"/>
    <w:rsid w:val="00265F65"/>
    <w:rsid w:val="00273097"/>
    <w:rsid w:val="0027403C"/>
    <w:rsid w:val="00274BF7"/>
    <w:rsid w:val="00280E4B"/>
    <w:rsid w:val="002900FC"/>
    <w:rsid w:val="00290AB6"/>
    <w:rsid w:val="00293507"/>
    <w:rsid w:val="002B0859"/>
    <w:rsid w:val="002B2F45"/>
    <w:rsid w:val="002C0F64"/>
    <w:rsid w:val="002C164A"/>
    <w:rsid w:val="002D4CFF"/>
    <w:rsid w:val="002D5041"/>
    <w:rsid w:val="002E2A81"/>
    <w:rsid w:val="002E5FCA"/>
    <w:rsid w:val="00305DCD"/>
    <w:rsid w:val="003066FC"/>
    <w:rsid w:val="003113AA"/>
    <w:rsid w:val="003138E8"/>
    <w:rsid w:val="00314D53"/>
    <w:rsid w:val="00317C0C"/>
    <w:rsid w:val="00324A19"/>
    <w:rsid w:val="00345E73"/>
    <w:rsid w:val="00346E68"/>
    <w:rsid w:val="00350CCA"/>
    <w:rsid w:val="00351995"/>
    <w:rsid w:val="00354565"/>
    <w:rsid w:val="00354EF4"/>
    <w:rsid w:val="00367292"/>
    <w:rsid w:val="00370012"/>
    <w:rsid w:val="0037064F"/>
    <w:rsid w:val="003A727D"/>
    <w:rsid w:val="003A7EEC"/>
    <w:rsid w:val="003B0E74"/>
    <w:rsid w:val="003B662C"/>
    <w:rsid w:val="003C1309"/>
    <w:rsid w:val="003C3834"/>
    <w:rsid w:val="003C680D"/>
    <w:rsid w:val="003D3FC1"/>
    <w:rsid w:val="003D4B50"/>
    <w:rsid w:val="003D4F1E"/>
    <w:rsid w:val="003D5437"/>
    <w:rsid w:val="003E49FD"/>
    <w:rsid w:val="003F2278"/>
    <w:rsid w:val="003F5DCC"/>
    <w:rsid w:val="00400EF4"/>
    <w:rsid w:val="00402740"/>
    <w:rsid w:val="00403E9A"/>
    <w:rsid w:val="00421CEE"/>
    <w:rsid w:val="00422AC3"/>
    <w:rsid w:val="00422B7E"/>
    <w:rsid w:val="00426D76"/>
    <w:rsid w:val="00436C1A"/>
    <w:rsid w:val="004443A3"/>
    <w:rsid w:val="004513CE"/>
    <w:rsid w:val="00453079"/>
    <w:rsid w:val="00461F4E"/>
    <w:rsid w:val="00465F54"/>
    <w:rsid w:val="00475AC4"/>
    <w:rsid w:val="00493657"/>
    <w:rsid w:val="00493C29"/>
    <w:rsid w:val="004A4D5C"/>
    <w:rsid w:val="004A6012"/>
    <w:rsid w:val="004B0C4C"/>
    <w:rsid w:val="004B4AC4"/>
    <w:rsid w:val="004C425E"/>
    <w:rsid w:val="004C7357"/>
    <w:rsid w:val="004D082D"/>
    <w:rsid w:val="004D7825"/>
    <w:rsid w:val="004F4169"/>
    <w:rsid w:val="004F728C"/>
    <w:rsid w:val="00506347"/>
    <w:rsid w:val="00507737"/>
    <w:rsid w:val="0051754F"/>
    <w:rsid w:val="00524B3A"/>
    <w:rsid w:val="0052647B"/>
    <w:rsid w:val="00527420"/>
    <w:rsid w:val="0055108F"/>
    <w:rsid w:val="00552709"/>
    <w:rsid w:val="00553484"/>
    <w:rsid w:val="005552E3"/>
    <w:rsid w:val="00566FB8"/>
    <w:rsid w:val="00570C70"/>
    <w:rsid w:val="00574268"/>
    <w:rsid w:val="00575B8D"/>
    <w:rsid w:val="00576EA2"/>
    <w:rsid w:val="00582BD7"/>
    <w:rsid w:val="00587159"/>
    <w:rsid w:val="005A221C"/>
    <w:rsid w:val="005A6182"/>
    <w:rsid w:val="005B08D7"/>
    <w:rsid w:val="005C703A"/>
    <w:rsid w:val="005D071C"/>
    <w:rsid w:val="005D1284"/>
    <w:rsid w:val="005D3359"/>
    <w:rsid w:val="005D369C"/>
    <w:rsid w:val="005D7E16"/>
    <w:rsid w:val="005E5347"/>
    <w:rsid w:val="00605B18"/>
    <w:rsid w:val="00605B34"/>
    <w:rsid w:val="00606210"/>
    <w:rsid w:val="00606348"/>
    <w:rsid w:val="00614275"/>
    <w:rsid w:val="00621E62"/>
    <w:rsid w:val="0062370F"/>
    <w:rsid w:val="00623C52"/>
    <w:rsid w:val="00625904"/>
    <w:rsid w:val="00631007"/>
    <w:rsid w:val="006416E2"/>
    <w:rsid w:val="0064773D"/>
    <w:rsid w:val="00664325"/>
    <w:rsid w:val="00664E38"/>
    <w:rsid w:val="00665D90"/>
    <w:rsid w:val="00671378"/>
    <w:rsid w:val="0067434F"/>
    <w:rsid w:val="00676472"/>
    <w:rsid w:val="006835D7"/>
    <w:rsid w:val="0068740D"/>
    <w:rsid w:val="0069097C"/>
    <w:rsid w:val="00691FD8"/>
    <w:rsid w:val="0069594C"/>
    <w:rsid w:val="006A5E06"/>
    <w:rsid w:val="006A6CE2"/>
    <w:rsid w:val="006B0846"/>
    <w:rsid w:val="006B0E6E"/>
    <w:rsid w:val="006B4CC9"/>
    <w:rsid w:val="006B67EC"/>
    <w:rsid w:val="006D3F67"/>
    <w:rsid w:val="006E2DC2"/>
    <w:rsid w:val="006E3D69"/>
    <w:rsid w:val="006E6BA9"/>
    <w:rsid w:val="00702F54"/>
    <w:rsid w:val="0070689B"/>
    <w:rsid w:val="00712D69"/>
    <w:rsid w:val="00721B9F"/>
    <w:rsid w:val="00721E3D"/>
    <w:rsid w:val="007273CF"/>
    <w:rsid w:val="0073121B"/>
    <w:rsid w:val="00744923"/>
    <w:rsid w:val="007451C7"/>
    <w:rsid w:val="00745E04"/>
    <w:rsid w:val="00747C21"/>
    <w:rsid w:val="007511FD"/>
    <w:rsid w:val="007554FC"/>
    <w:rsid w:val="00774790"/>
    <w:rsid w:val="007815F4"/>
    <w:rsid w:val="00793549"/>
    <w:rsid w:val="00794BDE"/>
    <w:rsid w:val="00796BDF"/>
    <w:rsid w:val="007A1FC9"/>
    <w:rsid w:val="007A4F73"/>
    <w:rsid w:val="007B1438"/>
    <w:rsid w:val="007B2AA6"/>
    <w:rsid w:val="007C4416"/>
    <w:rsid w:val="007C6E07"/>
    <w:rsid w:val="007D48DE"/>
    <w:rsid w:val="007E3124"/>
    <w:rsid w:val="007F07AD"/>
    <w:rsid w:val="007F15E2"/>
    <w:rsid w:val="007F306C"/>
    <w:rsid w:val="0080163E"/>
    <w:rsid w:val="00802D41"/>
    <w:rsid w:val="00805974"/>
    <w:rsid w:val="00806E87"/>
    <w:rsid w:val="00821CB7"/>
    <w:rsid w:val="00822B81"/>
    <w:rsid w:val="00827BF7"/>
    <w:rsid w:val="00833D52"/>
    <w:rsid w:val="0083515F"/>
    <w:rsid w:val="00836187"/>
    <w:rsid w:val="008452E5"/>
    <w:rsid w:val="0084634B"/>
    <w:rsid w:val="00854D2A"/>
    <w:rsid w:val="00861B13"/>
    <w:rsid w:val="00864F98"/>
    <w:rsid w:val="00865B1B"/>
    <w:rsid w:val="00866B5B"/>
    <w:rsid w:val="00881362"/>
    <w:rsid w:val="0088146C"/>
    <w:rsid w:val="008839B6"/>
    <w:rsid w:val="00885A36"/>
    <w:rsid w:val="0089048B"/>
    <w:rsid w:val="00891CB1"/>
    <w:rsid w:val="008A0202"/>
    <w:rsid w:val="008A724E"/>
    <w:rsid w:val="008B6562"/>
    <w:rsid w:val="008B674D"/>
    <w:rsid w:val="008C0C78"/>
    <w:rsid w:val="008C11A1"/>
    <w:rsid w:val="008C3AC6"/>
    <w:rsid w:val="008D152F"/>
    <w:rsid w:val="008D4B29"/>
    <w:rsid w:val="008E4CE6"/>
    <w:rsid w:val="008E54D7"/>
    <w:rsid w:val="008F6357"/>
    <w:rsid w:val="00912EC0"/>
    <w:rsid w:val="00921631"/>
    <w:rsid w:val="00924B77"/>
    <w:rsid w:val="009272B7"/>
    <w:rsid w:val="00941279"/>
    <w:rsid w:val="009418A1"/>
    <w:rsid w:val="00960493"/>
    <w:rsid w:val="0097310A"/>
    <w:rsid w:val="009740CC"/>
    <w:rsid w:val="009756B1"/>
    <w:rsid w:val="00982260"/>
    <w:rsid w:val="00982B41"/>
    <w:rsid w:val="00983A74"/>
    <w:rsid w:val="00985EB9"/>
    <w:rsid w:val="00990C28"/>
    <w:rsid w:val="00991318"/>
    <w:rsid w:val="009933E6"/>
    <w:rsid w:val="00994D11"/>
    <w:rsid w:val="00995483"/>
    <w:rsid w:val="009A0684"/>
    <w:rsid w:val="009A2F66"/>
    <w:rsid w:val="009A4EA6"/>
    <w:rsid w:val="009B0FA5"/>
    <w:rsid w:val="009B38E6"/>
    <w:rsid w:val="009D1997"/>
    <w:rsid w:val="009E2F08"/>
    <w:rsid w:val="009F5585"/>
    <w:rsid w:val="00A027F6"/>
    <w:rsid w:val="00A04498"/>
    <w:rsid w:val="00A059F1"/>
    <w:rsid w:val="00A11212"/>
    <w:rsid w:val="00A11487"/>
    <w:rsid w:val="00A212E2"/>
    <w:rsid w:val="00A2475B"/>
    <w:rsid w:val="00A33F29"/>
    <w:rsid w:val="00A34B0D"/>
    <w:rsid w:val="00A366D8"/>
    <w:rsid w:val="00A44233"/>
    <w:rsid w:val="00A55683"/>
    <w:rsid w:val="00A558DC"/>
    <w:rsid w:val="00A55955"/>
    <w:rsid w:val="00A67BA1"/>
    <w:rsid w:val="00A7752C"/>
    <w:rsid w:val="00A82FD9"/>
    <w:rsid w:val="00A91E92"/>
    <w:rsid w:val="00AA31CA"/>
    <w:rsid w:val="00AA6D0A"/>
    <w:rsid w:val="00AB34CD"/>
    <w:rsid w:val="00AB3B6F"/>
    <w:rsid w:val="00AB7750"/>
    <w:rsid w:val="00AC1B4E"/>
    <w:rsid w:val="00AC6682"/>
    <w:rsid w:val="00AC6F8B"/>
    <w:rsid w:val="00AD0509"/>
    <w:rsid w:val="00AE5D26"/>
    <w:rsid w:val="00AF7F91"/>
    <w:rsid w:val="00B00D14"/>
    <w:rsid w:val="00B05A94"/>
    <w:rsid w:val="00B13B03"/>
    <w:rsid w:val="00B1427F"/>
    <w:rsid w:val="00B17A25"/>
    <w:rsid w:val="00B21860"/>
    <w:rsid w:val="00B23830"/>
    <w:rsid w:val="00B2596D"/>
    <w:rsid w:val="00B35556"/>
    <w:rsid w:val="00B41D3C"/>
    <w:rsid w:val="00B516C9"/>
    <w:rsid w:val="00B633E4"/>
    <w:rsid w:val="00B63E95"/>
    <w:rsid w:val="00B74962"/>
    <w:rsid w:val="00B74E0A"/>
    <w:rsid w:val="00B8276E"/>
    <w:rsid w:val="00B829BE"/>
    <w:rsid w:val="00B84878"/>
    <w:rsid w:val="00BA0821"/>
    <w:rsid w:val="00BA44C9"/>
    <w:rsid w:val="00BC270E"/>
    <w:rsid w:val="00BC41BF"/>
    <w:rsid w:val="00BD1BE7"/>
    <w:rsid w:val="00BD2606"/>
    <w:rsid w:val="00BD61CA"/>
    <w:rsid w:val="00BE3A43"/>
    <w:rsid w:val="00BE6679"/>
    <w:rsid w:val="00C02451"/>
    <w:rsid w:val="00C149A5"/>
    <w:rsid w:val="00C2688C"/>
    <w:rsid w:val="00C26977"/>
    <w:rsid w:val="00C3411D"/>
    <w:rsid w:val="00C341B0"/>
    <w:rsid w:val="00C36C28"/>
    <w:rsid w:val="00C52F57"/>
    <w:rsid w:val="00C64370"/>
    <w:rsid w:val="00C64CB7"/>
    <w:rsid w:val="00C67A6E"/>
    <w:rsid w:val="00C73D34"/>
    <w:rsid w:val="00C84952"/>
    <w:rsid w:val="00C87122"/>
    <w:rsid w:val="00C87683"/>
    <w:rsid w:val="00C915DF"/>
    <w:rsid w:val="00C95228"/>
    <w:rsid w:val="00CB4AFE"/>
    <w:rsid w:val="00CB5B4A"/>
    <w:rsid w:val="00CC1F4F"/>
    <w:rsid w:val="00CC351F"/>
    <w:rsid w:val="00CC720B"/>
    <w:rsid w:val="00CD2595"/>
    <w:rsid w:val="00CD2FBE"/>
    <w:rsid w:val="00CE659B"/>
    <w:rsid w:val="00CE7279"/>
    <w:rsid w:val="00CF1236"/>
    <w:rsid w:val="00CF500A"/>
    <w:rsid w:val="00D018B3"/>
    <w:rsid w:val="00D02571"/>
    <w:rsid w:val="00D03395"/>
    <w:rsid w:val="00D06103"/>
    <w:rsid w:val="00D11681"/>
    <w:rsid w:val="00D11D3C"/>
    <w:rsid w:val="00D15EA6"/>
    <w:rsid w:val="00D22CB9"/>
    <w:rsid w:val="00D2498C"/>
    <w:rsid w:val="00D24DF3"/>
    <w:rsid w:val="00D263F6"/>
    <w:rsid w:val="00D26BAE"/>
    <w:rsid w:val="00D353DB"/>
    <w:rsid w:val="00D37CBF"/>
    <w:rsid w:val="00D4112B"/>
    <w:rsid w:val="00D41F2D"/>
    <w:rsid w:val="00D514E2"/>
    <w:rsid w:val="00D56713"/>
    <w:rsid w:val="00D60D99"/>
    <w:rsid w:val="00D60FE8"/>
    <w:rsid w:val="00D6230B"/>
    <w:rsid w:val="00D64205"/>
    <w:rsid w:val="00D75C95"/>
    <w:rsid w:val="00D7614F"/>
    <w:rsid w:val="00D77277"/>
    <w:rsid w:val="00D81603"/>
    <w:rsid w:val="00D81B17"/>
    <w:rsid w:val="00D86906"/>
    <w:rsid w:val="00D9142E"/>
    <w:rsid w:val="00D91ADE"/>
    <w:rsid w:val="00D92940"/>
    <w:rsid w:val="00D9572A"/>
    <w:rsid w:val="00DA2AEB"/>
    <w:rsid w:val="00DA76B8"/>
    <w:rsid w:val="00DA7948"/>
    <w:rsid w:val="00DA7EED"/>
    <w:rsid w:val="00DB2D8A"/>
    <w:rsid w:val="00DB3C12"/>
    <w:rsid w:val="00DC226F"/>
    <w:rsid w:val="00DC7230"/>
    <w:rsid w:val="00DC756A"/>
    <w:rsid w:val="00DC7670"/>
    <w:rsid w:val="00DD1CBC"/>
    <w:rsid w:val="00DD466B"/>
    <w:rsid w:val="00DD7651"/>
    <w:rsid w:val="00DE357F"/>
    <w:rsid w:val="00DE7E84"/>
    <w:rsid w:val="00E07E4E"/>
    <w:rsid w:val="00E10389"/>
    <w:rsid w:val="00E129E7"/>
    <w:rsid w:val="00E21321"/>
    <w:rsid w:val="00E32A1A"/>
    <w:rsid w:val="00E32E6C"/>
    <w:rsid w:val="00E35BFA"/>
    <w:rsid w:val="00E365D0"/>
    <w:rsid w:val="00E4210F"/>
    <w:rsid w:val="00E42C53"/>
    <w:rsid w:val="00E45747"/>
    <w:rsid w:val="00E527C5"/>
    <w:rsid w:val="00E5299B"/>
    <w:rsid w:val="00E57D66"/>
    <w:rsid w:val="00E66713"/>
    <w:rsid w:val="00E701E3"/>
    <w:rsid w:val="00E83D29"/>
    <w:rsid w:val="00E91E25"/>
    <w:rsid w:val="00E91E35"/>
    <w:rsid w:val="00E91EF1"/>
    <w:rsid w:val="00E932F9"/>
    <w:rsid w:val="00EA0559"/>
    <w:rsid w:val="00EA6DC2"/>
    <w:rsid w:val="00EB471A"/>
    <w:rsid w:val="00EB7C43"/>
    <w:rsid w:val="00EC031D"/>
    <w:rsid w:val="00EC55F4"/>
    <w:rsid w:val="00EC5B09"/>
    <w:rsid w:val="00ED3F93"/>
    <w:rsid w:val="00ED6669"/>
    <w:rsid w:val="00EE04B1"/>
    <w:rsid w:val="00EE197E"/>
    <w:rsid w:val="00EE6BFE"/>
    <w:rsid w:val="00EE7C13"/>
    <w:rsid w:val="00EF3D67"/>
    <w:rsid w:val="00F07D47"/>
    <w:rsid w:val="00F11F99"/>
    <w:rsid w:val="00F225E6"/>
    <w:rsid w:val="00F27E8E"/>
    <w:rsid w:val="00F32542"/>
    <w:rsid w:val="00F335B3"/>
    <w:rsid w:val="00F355B0"/>
    <w:rsid w:val="00F4229B"/>
    <w:rsid w:val="00F474A8"/>
    <w:rsid w:val="00F524FF"/>
    <w:rsid w:val="00F54FAB"/>
    <w:rsid w:val="00F63180"/>
    <w:rsid w:val="00F72211"/>
    <w:rsid w:val="00F82448"/>
    <w:rsid w:val="00F875CE"/>
    <w:rsid w:val="00F90D35"/>
    <w:rsid w:val="00FA5D72"/>
    <w:rsid w:val="00FB0E8B"/>
    <w:rsid w:val="00FB200C"/>
    <w:rsid w:val="00FB693A"/>
    <w:rsid w:val="00FD3BE8"/>
    <w:rsid w:val="00FE2583"/>
    <w:rsid w:val="00FF4C58"/>
    <w:rsid w:val="00FF4F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210"/>
    <w:pPr>
      <w:tabs>
        <w:tab w:val="left" w:pos="360"/>
        <w:tab w:val="right" w:pos="9360"/>
      </w:tabs>
    </w:pPr>
    <w:rPr>
      <w:sz w:val="24"/>
    </w:rPr>
  </w:style>
  <w:style w:type="paragraph" w:styleId="Heading1">
    <w:name w:val="heading 1"/>
    <w:basedOn w:val="Normal"/>
    <w:next w:val="Normal"/>
    <w:qFormat/>
    <w:rsid w:val="00D22CB9"/>
    <w:pPr>
      <w:keepNext/>
      <w:spacing w:before="4320" w:line="480" w:lineRule="auto"/>
      <w:jc w:val="center"/>
      <w:outlineLvl w:val="0"/>
    </w:pPr>
    <w:rPr>
      <w:rFonts w:cs="Arial"/>
      <w:bCs/>
      <w:caps/>
      <w:kern w:val="32"/>
      <w:szCs w:val="24"/>
    </w:rPr>
  </w:style>
  <w:style w:type="paragraph" w:styleId="Heading2">
    <w:name w:val="heading 2"/>
    <w:basedOn w:val="Normal"/>
    <w:next w:val="Normal"/>
    <w:qFormat/>
    <w:rsid w:val="00CC1F4F"/>
    <w:pPr>
      <w:keepNext/>
      <w:spacing w:line="480" w:lineRule="auto"/>
      <w:jc w:val="center"/>
      <w:outlineLvl w:val="1"/>
    </w:pPr>
    <w:rPr>
      <w:rFonts w:cs="Arial"/>
      <w:bCs/>
      <w:iCs/>
      <w:szCs w:val="28"/>
    </w:rPr>
  </w:style>
  <w:style w:type="paragraph" w:styleId="Heading3">
    <w:name w:val="heading 3"/>
    <w:basedOn w:val="BodyText"/>
    <w:next w:val="Normal"/>
    <w:qFormat/>
    <w:rsid w:val="007C4416"/>
    <w:pPr>
      <w:spacing w:before="960" w:after="240"/>
      <w:jc w:val="cente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06210"/>
    <w:pPr>
      <w:spacing w:line="480" w:lineRule="auto"/>
    </w:pPr>
  </w:style>
  <w:style w:type="paragraph" w:styleId="Header">
    <w:name w:val="header"/>
    <w:basedOn w:val="Normal"/>
    <w:rsid w:val="00CD2595"/>
    <w:pPr>
      <w:tabs>
        <w:tab w:val="clear" w:pos="360"/>
        <w:tab w:val="clear" w:pos="9360"/>
        <w:tab w:val="center" w:pos="4320"/>
        <w:tab w:val="right" w:pos="8640"/>
      </w:tabs>
    </w:pPr>
  </w:style>
  <w:style w:type="paragraph" w:styleId="Footer">
    <w:name w:val="footer"/>
    <w:basedOn w:val="Normal"/>
    <w:rsid w:val="00CD2595"/>
    <w:pPr>
      <w:tabs>
        <w:tab w:val="clear" w:pos="360"/>
        <w:tab w:val="clear" w:pos="9360"/>
        <w:tab w:val="center" w:pos="4320"/>
        <w:tab w:val="right" w:pos="8640"/>
      </w:tabs>
    </w:pPr>
  </w:style>
  <w:style w:type="character" w:styleId="PageNumber">
    <w:name w:val="page number"/>
    <w:basedOn w:val="DefaultParagraphFont"/>
    <w:rsid w:val="00CD2595"/>
  </w:style>
  <w:style w:type="paragraph" w:customStyle="1" w:styleId="ChapterName">
    <w:name w:val="Chapter Name"/>
    <w:basedOn w:val="Heading3"/>
    <w:rsid w:val="007C4416"/>
  </w:style>
  <w:style w:type="character" w:styleId="PlaceholderText">
    <w:name w:val="Placeholder Text"/>
    <w:basedOn w:val="DefaultParagraphFont"/>
    <w:uiPriority w:val="99"/>
    <w:semiHidden/>
    <w:rsid w:val="0051754F"/>
    <w:rPr>
      <w:color w:val="808080"/>
    </w:rPr>
  </w:style>
  <w:style w:type="paragraph" w:styleId="BalloonText">
    <w:name w:val="Balloon Text"/>
    <w:basedOn w:val="Normal"/>
    <w:link w:val="BalloonTextChar"/>
    <w:rsid w:val="0051754F"/>
    <w:rPr>
      <w:rFonts w:ascii="Tahoma" w:hAnsi="Tahoma" w:cs="Tahoma"/>
      <w:sz w:val="16"/>
      <w:szCs w:val="16"/>
    </w:rPr>
  </w:style>
  <w:style w:type="character" w:customStyle="1" w:styleId="BalloonTextChar">
    <w:name w:val="Balloon Text Char"/>
    <w:basedOn w:val="DefaultParagraphFont"/>
    <w:link w:val="BalloonText"/>
    <w:rsid w:val="0051754F"/>
    <w:rPr>
      <w:rFonts w:ascii="Tahoma" w:hAnsi="Tahoma" w:cs="Tahoma"/>
      <w:sz w:val="16"/>
      <w:szCs w:val="16"/>
    </w:rPr>
  </w:style>
  <w:style w:type="character" w:styleId="Hyperlink">
    <w:name w:val="Hyperlink"/>
    <w:basedOn w:val="DefaultParagraphFont"/>
    <w:uiPriority w:val="99"/>
    <w:unhideWhenUsed/>
    <w:rsid w:val="0064773D"/>
    <w:rPr>
      <w:color w:val="0000FF" w:themeColor="hyperlink"/>
      <w:u w:val="single"/>
    </w:rPr>
  </w:style>
  <w:style w:type="paragraph" w:styleId="TOCHeading">
    <w:name w:val="TOC Heading"/>
    <w:basedOn w:val="Heading1"/>
    <w:next w:val="Normal"/>
    <w:uiPriority w:val="39"/>
    <w:semiHidden/>
    <w:unhideWhenUsed/>
    <w:qFormat/>
    <w:rsid w:val="00D41F2D"/>
    <w:pPr>
      <w:keepLines/>
      <w:tabs>
        <w:tab w:val="clear" w:pos="360"/>
        <w:tab w:val="clear" w:pos="9360"/>
      </w:tabs>
      <w:spacing w:before="480" w:line="276" w:lineRule="auto"/>
      <w:jc w:val="left"/>
      <w:outlineLvl w:val="9"/>
    </w:pPr>
    <w:rPr>
      <w:rFonts w:asciiTheme="majorHAnsi" w:eastAsiaTheme="majorEastAsia" w:hAnsiTheme="majorHAnsi" w:cstheme="majorBidi"/>
      <w:b/>
      <w:caps w:val="0"/>
      <w:color w:val="365F91" w:themeColor="accent1" w:themeShade="BF"/>
      <w:kern w:val="0"/>
      <w:sz w:val="28"/>
      <w:szCs w:val="28"/>
    </w:rPr>
  </w:style>
  <w:style w:type="paragraph" w:styleId="TOC1">
    <w:name w:val="toc 1"/>
    <w:basedOn w:val="Normal"/>
    <w:next w:val="Normal"/>
    <w:autoRedefine/>
    <w:uiPriority w:val="39"/>
    <w:unhideWhenUsed/>
    <w:qFormat/>
    <w:rsid w:val="00D41F2D"/>
    <w:pPr>
      <w:tabs>
        <w:tab w:val="clear" w:pos="360"/>
        <w:tab w:val="clear" w:pos="9360"/>
      </w:tabs>
      <w:spacing w:before="360"/>
    </w:pPr>
    <w:rPr>
      <w:rFonts w:asciiTheme="majorHAnsi" w:hAnsiTheme="majorHAnsi"/>
      <w:b/>
      <w:bCs/>
      <w:caps/>
      <w:szCs w:val="24"/>
    </w:rPr>
  </w:style>
  <w:style w:type="paragraph" w:styleId="TOC2">
    <w:name w:val="toc 2"/>
    <w:basedOn w:val="Normal"/>
    <w:next w:val="Normal"/>
    <w:autoRedefine/>
    <w:uiPriority w:val="39"/>
    <w:unhideWhenUsed/>
    <w:qFormat/>
    <w:rsid w:val="00D41F2D"/>
    <w:pPr>
      <w:tabs>
        <w:tab w:val="clear" w:pos="360"/>
        <w:tab w:val="clear" w:pos="9360"/>
      </w:tabs>
      <w:spacing w:before="240"/>
    </w:pPr>
    <w:rPr>
      <w:rFonts w:asciiTheme="minorHAnsi" w:hAnsiTheme="minorHAnsi"/>
      <w:b/>
      <w:bCs/>
      <w:sz w:val="20"/>
    </w:rPr>
  </w:style>
  <w:style w:type="paragraph" w:styleId="TOC3">
    <w:name w:val="toc 3"/>
    <w:basedOn w:val="Normal"/>
    <w:next w:val="Normal"/>
    <w:autoRedefine/>
    <w:uiPriority w:val="39"/>
    <w:unhideWhenUsed/>
    <w:qFormat/>
    <w:rsid w:val="00D41F2D"/>
    <w:pPr>
      <w:tabs>
        <w:tab w:val="clear" w:pos="360"/>
        <w:tab w:val="clear" w:pos="9360"/>
      </w:tabs>
      <w:ind w:left="240"/>
    </w:pPr>
    <w:rPr>
      <w:rFonts w:asciiTheme="minorHAnsi" w:hAnsiTheme="minorHAnsi"/>
      <w:sz w:val="20"/>
    </w:rPr>
  </w:style>
  <w:style w:type="paragraph" w:styleId="TOC4">
    <w:name w:val="toc 4"/>
    <w:basedOn w:val="Normal"/>
    <w:next w:val="Normal"/>
    <w:autoRedefine/>
    <w:unhideWhenUsed/>
    <w:rsid w:val="00FA5D72"/>
    <w:pPr>
      <w:tabs>
        <w:tab w:val="clear" w:pos="360"/>
        <w:tab w:val="clear" w:pos="9360"/>
      </w:tabs>
      <w:ind w:left="480"/>
    </w:pPr>
    <w:rPr>
      <w:rFonts w:asciiTheme="minorHAnsi" w:hAnsiTheme="minorHAnsi"/>
      <w:sz w:val="20"/>
    </w:rPr>
  </w:style>
  <w:style w:type="paragraph" w:styleId="TOC5">
    <w:name w:val="toc 5"/>
    <w:basedOn w:val="Normal"/>
    <w:next w:val="Normal"/>
    <w:autoRedefine/>
    <w:unhideWhenUsed/>
    <w:rsid w:val="00FA5D72"/>
    <w:pPr>
      <w:tabs>
        <w:tab w:val="clear" w:pos="360"/>
        <w:tab w:val="clear" w:pos="9360"/>
      </w:tabs>
      <w:ind w:left="720"/>
    </w:pPr>
    <w:rPr>
      <w:rFonts w:asciiTheme="minorHAnsi" w:hAnsiTheme="minorHAnsi"/>
      <w:sz w:val="20"/>
    </w:rPr>
  </w:style>
  <w:style w:type="paragraph" w:styleId="TOC6">
    <w:name w:val="toc 6"/>
    <w:basedOn w:val="Normal"/>
    <w:next w:val="Normal"/>
    <w:autoRedefine/>
    <w:unhideWhenUsed/>
    <w:rsid w:val="00FA5D72"/>
    <w:pPr>
      <w:tabs>
        <w:tab w:val="clear" w:pos="360"/>
        <w:tab w:val="clear" w:pos="9360"/>
      </w:tabs>
      <w:ind w:left="960"/>
    </w:pPr>
    <w:rPr>
      <w:rFonts w:asciiTheme="minorHAnsi" w:hAnsiTheme="minorHAnsi"/>
      <w:sz w:val="20"/>
    </w:rPr>
  </w:style>
  <w:style w:type="paragraph" w:styleId="TOC7">
    <w:name w:val="toc 7"/>
    <w:basedOn w:val="Normal"/>
    <w:next w:val="Normal"/>
    <w:autoRedefine/>
    <w:unhideWhenUsed/>
    <w:rsid w:val="00FA5D72"/>
    <w:pPr>
      <w:tabs>
        <w:tab w:val="clear" w:pos="360"/>
        <w:tab w:val="clear" w:pos="9360"/>
      </w:tabs>
      <w:ind w:left="1200"/>
    </w:pPr>
    <w:rPr>
      <w:rFonts w:asciiTheme="minorHAnsi" w:hAnsiTheme="minorHAnsi"/>
      <w:sz w:val="20"/>
    </w:rPr>
  </w:style>
  <w:style w:type="paragraph" w:styleId="TOC8">
    <w:name w:val="toc 8"/>
    <w:basedOn w:val="Normal"/>
    <w:next w:val="Normal"/>
    <w:autoRedefine/>
    <w:unhideWhenUsed/>
    <w:rsid w:val="00FA5D72"/>
    <w:pPr>
      <w:tabs>
        <w:tab w:val="clear" w:pos="360"/>
        <w:tab w:val="clear" w:pos="9360"/>
      </w:tabs>
      <w:ind w:left="1440"/>
    </w:pPr>
    <w:rPr>
      <w:rFonts w:asciiTheme="minorHAnsi" w:hAnsiTheme="minorHAnsi"/>
      <w:sz w:val="20"/>
    </w:rPr>
  </w:style>
  <w:style w:type="paragraph" w:styleId="TOC9">
    <w:name w:val="toc 9"/>
    <w:basedOn w:val="Normal"/>
    <w:next w:val="Normal"/>
    <w:autoRedefine/>
    <w:unhideWhenUsed/>
    <w:rsid w:val="00FA5D72"/>
    <w:pPr>
      <w:tabs>
        <w:tab w:val="clear" w:pos="360"/>
        <w:tab w:val="clear" w:pos="9360"/>
      </w:tabs>
      <w:ind w:left="1680"/>
    </w:pPr>
    <w:rPr>
      <w:rFonts w:asciiTheme="minorHAnsi" w:hAnsiTheme="minorHAnsi"/>
      <w:sz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urner\AppData\Roaming\Microsoft\Templates\Book%20manuscrip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501ABDB42E24EC3B448352D6E889FEC"/>
        <w:category>
          <w:name w:val="General"/>
          <w:gallery w:val="placeholder"/>
        </w:category>
        <w:types>
          <w:type w:val="bbPlcHdr"/>
        </w:types>
        <w:behaviors>
          <w:behavior w:val="content"/>
        </w:behaviors>
        <w:guid w:val="{E7ECD7B7-04DF-4FF9-BF14-340F9A7B6949}"/>
      </w:docPartPr>
      <w:docPartBody>
        <w:p w:rsidR="0032038E" w:rsidRDefault="0032038E">
          <w:pPr>
            <w:pStyle w:val="2501ABDB42E24EC3B448352D6E889FEC"/>
          </w:pPr>
          <w:r w:rsidRPr="007F7C2F">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2038E"/>
    <w:rsid w:val="000358AF"/>
    <w:rsid w:val="00210A8F"/>
    <w:rsid w:val="0026040D"/>
    <w:rsid w:val="0032038E"/>
    <w:rsid w:val="003A2799"/>
    <w:rsid w:val="004B1CBB"/>
    <w:rsid w:val="00516294"/>
    <w:rsid w:val="005416D4"/>
    <w:rsid w:val="005853E9"/>
    <w:rsid w:val="00590360"/>
    <w:rsid w:val="005C7FA3"/>
    <w:rsid w:val="0066108D"/>
    <w:rsid w:val="00671E14"/>
    <w:rsid w:val="0067307F"/>
    <w:rsid w:val="00684AD8"/>
    <w:rsid w:val="007B26D3"/>
    <w:rsid w:val="007D6D01"/>
    <w:rsid w:val="008F7599"/>
    <w:rsid w:val="00A356D9"/>
    <w:rsid w:val="00A4521B"/>
    <w:rsid w:val="00A87634"/>
    <w:rsid w:val="00AE677F"/>
    <w:rsid w:val="00B01E0D"/>
    <w:rsid w:val="00B57B8B"/>
    <w:rsid w:val="00B74138"/>
    <w:rsid w:val="00BD1675"/>
    <w:rsid w:val="00C55C2B"/>
    <w:rsid w:val="00CB1AC9"/>
    <w:rsid w:val="00CB3B7D"/>
    <w:rsid w:val="00DD08B7"/>
    <w:rsid w:val="00E430BA"/>
    <w:rsid w:val="00E74931"/>
    <w:rsid w:val="00EB436B"/>
    <w:rsid w:val="00EC651F"/>
    <w:rsid w:val="00F127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3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4C15CC5F594A8FAF61B69CD88BF22D">
    <w:name w:val="1D4C15CC5F594A8FAF61B69CD88BF22D"/>
    <w:rsid w:val="0032038E"/>
  </w:style>
  <w:style w:type="paragraph" w:customStyle="1" w:styleId="37CF65FBEBE848EEA9725A2C96B3D35B">
    <w:name w:val="37CF65FBEBE848EEA9725A2C96B3D35B"/>
    <w:rsid w:val="0032038E"/>
  </w:style>
  <w:style w:type="character" w:styleId="PlaceholderText">
    <w:name w:val="Placeholder Text"/>
    <w:basedOn w:val="DefaultParagraphFont"/>
    <w:uiPriority w:val="99"/>
    <w:semiHidden/>
    <w:rsid w:val="00210A8F"/>
    <w:rPr>
      <w:color w:val="808080"/>
    </w:rPr>
  </w:style>
  <w:style w:type="paragraph" w:customStyle="1" w:styleId="2501ABDB42E24EC3B448352D6E889FEC">
    <w:name w:val="2501ABDB42E24EC3B448352D6E889FEC"/>
    <w:rsid w:val="0032038E"/>
  </w:style>
  <w:style w:type="paragraph" w:customStyle="1" w:styleId="F5B8C18C05774060A4089AA932C1FFB2">
    <w:name w:val="F5B8C18C05774060A4089AA932C1FFB2"/>
    <w:rsid w:val="00210A8F"/>
    <w:pPr>
      <w:spacing w:after="200" w:line="276" w:lineRule="auto"/>
    </w:pPr>
  </w:style>
  <w:style w:type="paragraph" w:customStyle="1" w:styleId="2EB8A855D3DA42A098427AF60CA64E53">
    <w:name w:val="2EB8A855D3DA42A098427AF60CA64E53"/>
    <w:rsid w:val="00210A8F"/>
    <w:pPr>
      <w:spacing w:after="200" w:line="276" w:lineRule="auto"/>
    </w:pPr>
  </w:style>
  <w:style w:type="paragraph" w:customStyle="1" w:styleId="038FE48ABC3143E1B1CB713D24259CA2">
    <w:name w:val="038FE48ABC3143E1B1CB713D24259CA2"/>
    <w:rsid w:val="00210A8F"/>
    <w:pPr>
      <w:spacing w:after="200" w:line="276" w:lineRule="auto"/>
    </w:pPr>
  </w:style>
  <w:style w:type="paragraph" w:customStyle="1" w:styleId="1C587F9D291F4EA1974C7215AA2B0B3A">
    <w:name w:val="1C587F9D291F4EA1974C7215AA2B0B3A"/>
    <w:rsid w:val="00210A8F"/>
    <w:pPr>
      <w:spacing w:after="200" w:line="276" w:lineRule="auto"/>
    </w:pPr>
  </w:style>
  <w:style w:type="paragraph" w:customStyle="1" w:styleId="AB473802DC8E4352A6D020F9FA1CC627">
    <w:name w:val="AB473802DC8E4352A6D020F9FA1CC627"/>
    <w:rsid w:val="00210A8F"/>
    <w:pPr>
      <w:spacing w:after="200" w:line="276" w:lineRule="auto"/>
    </w:pPr>
  </w:style>
  <w:style w:type="paragraph" w:customStyle="1" w:styleId="A644D4F3EB4C4A678AF06EB1743D9424">
    <w:name w:val="A644D4F3EB4C4A678AF06EB1743D9424"/>
    <w:rsid w:val="00210A8F"/>
    <w:pPr>
      <w:spacing w:after="200" w:line="276" w:lineRule="auto"/>
    </w:pPr>
  </w:style>
  <w:style w:type="paragraph" w:customStyle="1" w:styleId="79DF46D6A8AC4241A3A4687AF9270CDA">
    <w:name w:val="79DF46D6A8AC4241A3A4687AF9270CDA"/>
    <w:rsid w:val="00210A8F"/>
    <w:pPr>
      <w:spacing w:after="200" w:line="276" w:lineRule="auto"/>
    </w:pPr>
  </w:style>
  <w:style w:type="paragraph" w:customStyle="1" w:styleId="FA817242D8B24B53BAD7555CA3809160">
    <w:name w:val="FA817242D8B24B53BAD7555CA3809160"/>
    <w:rsid w:val="00210A8F"/>
    <w:pPr>
      <w:spacing w:after="200" w:line="276" w:lineRule="auto"/>
    </w:pPr>
  </w:style>
  <w:style w:type="paragraph" w:customStyle="1" w:styleId="5D9EB22292F64B6A8882299C69CF54C7">
    <w:name w:val="5D9EB22292F64B6A8882299C69CF54C7"/>
    <w:rsid w:val="00210A8F"/>
    <w:pPr>
      <w:spacing w:after="200" w:line="276" w:lineRule="auto"/>
    </w:pPr>
  </w:style>
  <w:style w:type="paragraph" w:customStyle="1" w:styleId="1A6CE0823EDC42F08AAC9E1502C89D94">
    <w:name w:val="1A6CE0823EDC42F08AAC9E1502C89D94"/>
    <w:rsid w:val="00210A8F"/>
    <w:pPr>
      <w:spacing w:after="200" w:line="276" w:lineRule="auto"/>
    </w:pPr>
  </w:style>
  <w:style w:type="paragraph" w:customStyle="1" w:styleId="49B6759356424039A29EE5831CF799BD">
    <w:name w:val="49B6759356424039A29EE5831CF799BD"/>
    <w:rsid w:val="00210A8F"/>
    <w:pPr>
      <w:spacing w:after="200" w:line="276" w:lineRule="auto"/>
    </w:pPr>
  </w:style>
  <w:style w:type="paragraph" w:customStyle="1" w:styleId="4B5D31832BE5492CA5FD1F857FBD491D">
    <w:name w:val="4B5D31832BE5492CA5FD1F857FBD491D"/>
    <w:rsid w:val="00210A8F"/>
    <w:pPr>
      <w:spacing w:after="200" w:line="276" w:lineRule="auto"/>
    </w:pPr>
  </w:style>
  <w:style w:type="paragraph" w:customStyle="1" w:styleId="4FFEF3783936404CBADD869B0BCC8AC3">
    <w:name w:val="4FFEF3783936404CBADD869B0BCC8AC3"/>
    <w:rsid w:val="00210A8F"/>
    <w:pPr>
      <w:spacing w:after="200" w:line="276" w:lineRule="auto"/>
    </w:pPr>
  </w:style>
  <w:style w:type="paragraph" w:customStyle="1" w:styleId="B3645463474346DE89163B96F826B549">
    <w:name w:val="B3645463474346DE89163B96F826B549"/>
    <w:rsid w:val="00210A8F"/>
    <w:pPr>
      <w:spacing w:after="200" w:line="276" w:lineRule="auto"/>
    </w:pPr>
  </w:style>
  <w:style w:type="paragraph" w:customStyle="1" w:styleId="1DCCB868B09044AA9AF606B35F5C65E1">
    <w:name w:val="1DCCB868B09044AA9AF606B35F5C65E1"/>
    <w:rsid w:val="00210A8F"/>
    <w:pPr>
      <w:spacing w:after="200" w:line="276" w:lineRule="auto"/>
    </w:pPr>
  </w:style>
  <w:style w:type="paragraph" w:customStyle="1" w:styleId="D8C4782C069F4175873CE284026D7A5E">
    <w:name w:val="D8C4782C069F4175873CE284026D7A5E"/>
    <w:rsid w:val="00210A8F"/>
    <w:pPr>
      <w:spacing w:after="200" w:line="276" w:lineRule="auto"/>
    </w:pPr>
  </w:style>
  <w:style w:type="paragraph" w:customStyle="1" w:styleId="9773138796F740A8AFFD9FCE7E34DC99">
    <w:name w:val="9773138796F740A8AFFD9FCE7E34DC99"/>
    <w:rsid w:val="00210A8F"/>
    <w:pPr>
      <w:spacing w:after="200" w:line="276" w:lineRule="auto"/>
    </w:pPr>
  </w:style>
  <w:style w:type="paragraph" w:customStyle="1" w:styleId="10DCAC42E57D4D74A862BE72A51119DE">
    <w:name w:val="10DCAC42E57D4D74A862BE72A51119DE"/>
    <w:rsid w:val="00210A8F"/>
    <w:pPr>
      <w:spacing w:after="200" w:line="276" w:lineRule="auto"/>
    </w:pPr>
  </w:style>
  <w:style w:type="paragraph" w:customStyle="1" w:styleId="561B6801CB6049EDB1CD91A7C7FA3DDF">
    <w:name w:val="561B6801CB6049EDB1CD91A7C7FA3DDF"/>
    <w:rsid w:val="00210A8F"/>
    <w:pPr>
      <w:spacing w:after="200" w:line="276" w:lineRule="auto"/>
    </w:pPr>
  </w:style>
  <w:style w:type="paragraph" w:customStyle="1" w:styleId="E4583484EDDA41C9BDFC1ED2442F697A">
    <w:name w:val="E4583484EDDA41C9BDFC1ED2442F697A"/>
    <w:rsid w:val="00210A8F"/>
    <w:pPr>
      <w:spacing w:after="200" w:line="276" w:lineRule="auto"/>
    </w:pPr>
  </w:style>
  <w:style w:type="paragraph" w:customStyle="1" w:styleId="D993CC0A9EB54B998CE63D02E11E0F55">
    <w:name w:val="D993CC0A9EB54B998CE63D02E11E0F55"/>
    <w:rsid w:val="00210A8F"/>
    <w:pPr>
      <w:spacing w:after="200" w:line="276" w:lineRule="auto"/>
    </w:pPr>
  </w:style>
  <w:style w:type="paragraph" w:customStyle="1" w:styleId="6776745AA68D4E4DBF07C5EAA154D96E">
    <w:name w:val="6776745AA68D4E4DBF07C5EAA154D96E"/>
    <w:rsid w:val="00210A8F"/>
    <w:pPr>
      <w:spacing w:after="200" w:line="276" w:lineRule="auto"/>
    </w:pPr>
  </w:style>
  <w:style w:type="paragraph" w:customStyle="1" w:styleId="882DCCB3A4764BABADFEA1EE80310F96">
    <w:name w:val="882DCCB3A4764BABADFEA1EE80310F96"/>
    <w:rsid w:val="00210A8F"/>
    <w:pPr>
      <w:spacing w:after="200" w:line="276" w:lineRule="auto"/>
    </w:pPr>
  </w:style>
  <w:style w:type="paragraph" w:customStyle="1" w:styleId="53B730DE49894FFEBB347DBFEBCD2E35">
    <w:name w:val="53B730DE49894FFEBB347DBFEBCD2E35"/>
    <w:rsid w:val="00210A8F"/>
    <w:pPr>
      <w:spacing w:after="200" w:line="276" w:lineRule="auto"/>
    </w:pPr>
  </w:style>
  <w:style w:type="paragraph" w:customStyle="1" w:styleId="F1B4B5E89CC041309517B9D6FD542849">
    <w:name w:val="F1B4B5E89CC041309517B9D6FD542849"/>
    <w:rsid w:val="00210A8F"/>
    <w:pPr>
      <w:spacing w:after="200" w:line="276" w:lineRule="auto"/>
    </w:pPr>
  </w:style>
  <w:style w:type="paragraph" w:customStyle="1" w:styleId="C53633E754E440E89F2DDC20C1E900A1">
    <w:name w:val="C53633E754E440E89F2DDC20C1E900A1"/>
    <w:rsid w:val="00210A8F"/>
    <w:pPr>
      <w:spacing w:after="200" w:line="276" w:lineRule="auto"/>
    </w:pPr>
  </w:style>
  <w:style w:type="paragraph" w:customStyle="1" w:styleId="1CDEA6F839194A2DBEB12D1997532785">
    <w:name w:val="1CDEA6F839194A2DBEB12D1997532785"/>
    <w:rsid w:val="00210A8F"/>
    <w:pPr>
      <w:spacing w:after="200" w:line="276" w:lineRule="auto"/>
    </w:pPr>
  </w:style>
  <w:style w:type="paragraph" w:customStyle="1" w:styleId="CCF2178BDECD473DA7436363A17D82BE">
    <w:name w:val="CCF2178BDECD473DA7436363A17D82BE"/>
    <w:rsid w:val="00210A8F"/>
    <w:pPr>
      <w:spacing w:after="200" w:line="276" w:lineRule="auto"/>
    </w:pPr>
  </w:style>
  <w:style w:type="paragraph" w:customStyle="1" w:styleId="33B496748A584D58B97CC64F73D15EC8">
    <w:name w:val="33B496748A584D58B97CC64F73D15EC8"/>
    <w:rsid w:val="00210A8F"/>
    <w:pPr>
      <w:spacing w:after="200" w:line="276" w:lineRule="auto"/>
    </w:pPr>
  </w:style>
  <w:style w:type="paragraph" w:customStyle="1" w:styleId="9728244E7EBD4447BA3D95BD08757758">
    <w:name w:val="9728244E7EBD4447BA3D95BD08757758"/>
    <w:rsid w:val="00210A8F"/>
    <w:pPr>
      <w:spacing w:after="200" w:line="276" w:lineRule="auto"/>
    </w:pPr>
  </w:style>
  <w:style w:type="paragraph" w:customStyle="1" w:styleId="4B24E6531AD543EA8A7386639DF16559">
    <w:name w:val="4B24E6531AD543EA8A7386639DF16559"/>
    <w:rsid w:val="00210A8F"/>
    <w:pPr>
      <w:spacing w:after="200" w:line="276" w:lineRule="auto"/>
    </w:p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5B418-7755-4861-BBA3-782A4EF434FB}">
  <ds:schemaRefs>
    <ds:schemaRef ds:uri="http://schemas.microsoft.com/sharepoint/v3/contenttype/forms"/>
  </ds:schemaRefs>
</ds:datastoreItem>
</file>

<file path=customXml/itemProps2.xml><?xml version="1.0" encoding="utf-8"?>
<ds:datastoreItem xmlns:ds="http://schemas.openxmlformats.org/officeDocument/2006/customXml" ds:itemID="{237B0FBE-7629-4AE8-87D9-7A4D1BB58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 manuscript</Template>
  <TotalTime>76</TotalTime>
  <Pages>165</Pages>
  <Words>46342</Words>
  <Characters>264155</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Book manuscript</vt:lpstr>
    </vt:vector>
  </TitlesOfParts>
  <Company/>
  <LinksUpToDate>false</LinksUpToDate>
  <CharactersWithSpaces>309878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manuscript</dc:title>
  <dc:creator>Andy Turner</dc:creator>
  <cp:lastModifiedBy>Andy Turner</cp:lastModifiedBy>
  <cp:revision>19</cp:revision>
  <dcterms:created xsi:type="dcterms:W3CDTF">2015-12-27T17:07:00Z</dcterms:created>
  <dcterms:modified xsi:type="dcterms:W3CDTF">2015-12-27T18:23:00Z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TC102635299990</vt:lpwstr>
  </property>
</Properties>
</file>